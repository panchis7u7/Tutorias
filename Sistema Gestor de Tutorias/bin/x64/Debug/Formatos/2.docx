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A4DF" w14:textId="7C10D8FD" w:rsidR="00B70F7F" w:rsidRDefault="00E5536F" w:rsidP="00E5536F">
      <w:pPr>
        <w:ind w:right="51"/>
        <w:jc w:val="center"/>
        <w:rPr>
          <w:rFonts w:ascii="Adobe Caslon Pro" w:hAnsi="Adobe Caslon Pro"/>
          <w:sz w:val="18"/>
          <w:szCs w:val="18"/>
        </w:rPr>
      </w:pP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“</w:t>
      </w:r>
      <w:r w:rsidRPr="00217694">
        <w:rPr>
          <w:rFonts w:ascii="Montserrat Medium" w:hAnsi="Montserrat Medium"/>
          <w:b/>
          <w:bCs/>
          <w:color w:val="000000"/>
          <w:sz w:val="16"/>
          <w:szCs w:val="16"/>
          <w:shd w:val="clear" w:color="auto" w:fill="FFFFFF"/>
          <w:lang w:val="es-ES_tradnl" w:eastAsia="es-ES_tradnl"/>
        </w:rPr>
        <w:t>2019, Año del Caudillo del Sur, Emiliano Zapata</w:t>
      </w: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”</w:t>
      </w:r>
    </w:p>
    <w:p w14:paraId="6C93C48B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7BE7F7E9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D1EA9BF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35E1CFA9" w14:textId="624E46E2" w:rsidR="00A35780" w:rsidRPr="00BB67FA" w:rsidRDefault="007A3FA5" w:rsidP="00A35780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 w:rsidR="00223C0D">
        <w:rPr>
          <w:rFonts w:ascii="Montserrat Medium" w:hAnsi="Montserrat Medium"/>
          <w:sz w:val="18"/>
          <w:szCs w:val="18"/>
        </w:rPr>
        <w:t>Ciudad</w:t>
      </w:r>
      <w:r w:rsidR="00540C36">
        <w:rPr>
          <w:rFonts w:ascii="Montserrat Medium" w:hAnsi="Montserrat Medium"/>
          <w:sz w:val="18"/>
          <w:szCs w:val="18"/>
        </w:rPr>
        <w:t>_</w:t>
      </w:r>
      <w:r w:rsidR="00223C0D">
        <w:rPr>
          <w:rFonts w:ascii="Montserrat Medium" w:hAnsi="Montserrat Medium"/>
          <w:sz w:val="18"/>
          <w:szCs w:val="18"/>
        </w:rPr>
        <w:t>Estado</w:t>
      </w:r>
      <w:proofErr w:type="spellEnd"/>
      <w:r>
        <w:rPr>
          <w:rFonts w:ascii="Montserrat Medium" w:hAnsi="Montserrat Medium"/>
          <w:sz w:val="18"/>
          <w:szCs w:val="18"/>
        </w:rPr>
        <w:t>]</w:t>
      </w:r>
      <w:r w:rsidR="00223C0D">
        <w:rPr>
          <w:rFonts w:ascii="Montserrat Medium" w:hAnsi="Montserrat Medium"/>
          <w:sz w:val="18"/>
          <w:szCs w:val="18"/>
        </w:rPr>
        <w:t>&gt;</w:t>
      </w:r>
      <w:r w:rsidR="00A35780" w:rsidRPr="00BB67FA">
        <w:rPr>
          <w:rFonts w:ascii="Montserrat Medium" w:hAnsi="Montserrat Medium"/>
          <w:sz w:val="18"/>
          <w:szCs w:val="18"/>
        </w:rPr>
        <w:t xml:space="preserve">, 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&lt;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[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Fecha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]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&gt;</w:t>
      </w:r>
    </w:p>
    <w:p w14:paraId="32E86062" w14:textId="77777777" w:rsidR="00A35780" w:rsidRPr="00BB67FA" w:rsidRDefault="00A35780" w:rsidP="00A35780">
      <w:pPr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17C66F36" w14:textId="1D8D5F31" w:rsidR="00A35780" w:rsidRDefault="00E33652" w:rsidP="00A35780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</w:rPr>
        <w:t xml:space="preserve">    Oficio</w:t>
      </w:r>
      <w:r w:rsidR="00A35780" w:rsidRPr="00BB67FA">
        <w:rPr>
          <w:rFonts w:ascii="Montserrat Medium" w:hAnsi="Montserrat Medium"/>
          <w:sz w:val="18"/>
          <w:szCs w:val="18"/>
        </w:rPr>
        <w:t xml:space="preserve"> No.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proofErr w:type="spellStart"/>
      <w:r w:rsidR="00223C0D">
        <w:rPr>
          <w:rFonts w:ascii="Montserrat Medium" w:hAnsi="Montserrat Medium"/>
          <w:sz w:val="18"/>
          <w:szCs w:val="18"/>
          <w:lang w:val="es-ES"/>
        </w:rPr>
        <w:t>N</w:t>
      </w:r>
      <w:r w:rsidR="007E0C77">
        <w:rPr>
          <w:rFonts w:ascii="Montserrat Medium" w:hAnsi="Montserrat Medium"/>
          <w:sz w:val="18"/>
          <w:szCs w:val="18"/>
          <w:lang w:val="es-ES"/>
        </w:rPr>
        <w:t>o</w:t>
      </w:r>
      <w:r w:rsidR="00540C36">
        <w:rPr>
          <w:rFonts w:ascii="Montserrat Medium" w:hAnsi="Montserrat Medium"/>
          <w:sz w:val="18"/>
          <w:szCs w:val="18"/>
          <w:lang w:val="es-ES"/>
        </w:rPr>
        <w:t>_</w:t>
      </w:r>
      <w:r w:rsidR="00223C0D">
        <w:rPr>
          <w:rFonts w:ascii="Montserrat Medium" w:hAnsi="Montserrat Medium"/>
          <w:sz w:val="18"/>
          <w:szCs w:val="18"/>
          <w:lang w:val="es-ES"/>
        </w:rPr>
        <w:t>Oficio</w:t>
      </w:r>
      <w:proofErr w:type="spellEnd"/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77A3F4A2" w14:textId="07C33827" w:rsidR="00DA3A96" w:rsidRPr="00BB67FA" w:rsidRDefault="00DA3A96" w:rsidP="00A35780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r w:rsidR="00223C0D">
        <w:rPr>
          <w:rFonts w:ascii="Montserrat Medium" w:hAnsi="Montserrat Medium"/>
          <w:sz w:val="18"/>
          <w:szCs w:val="18"/>
          <w:lang w:val="es-ES"/>
        </w:rPr>
        <w:t>Asunto</w:t>
      </w:r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32A53BC4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7F29D2E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184B26D" w14:textId="256D4E24" w:rsidR="00A35780" w:rsidRPr="00BB67FA" w:rsidRDefault="00A35780" w:rsidP="00A35780">
      <w:pPr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333A5F40" w14:textId="5FE782AB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Nombre</w:t>
      </w:r>
      <w:r w:rsidR="00540C36">
        <w:rPr>
          <w:rFonts w:ascii="Montserrat ExtraBold" w:hAnsi="Montserrat ExtraBold" w:cs="Arial"/>
          <w:b/>
          <w:sz w:val="20"/>
          <w:szCs w:val="20"/>
        </w:rPr>
        <w:t>_</w:t>
      </w:r>
      <w:r>
        <w:rPr>
          <w:rFonts w:ascii="Montserrat ExtraBold" w:hAnsi="Montserrat ExtraBold" w:cs="Arial"/>
          <w:b/>
          <w:sz w:val="20"/>
          <w:szCs w:val="20"/>
        </w:rPr>
        <w:t>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6164EC38" w14:textId="67CEC8C6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Cargo</w:t>
      </w:r>
      <w:r w:rsidR="00540C36">
        <w:rPr>
          <w:rFonts w:ascii="Montserrat ExtraBold" w:hAnsi="Montserrat ExtraBold" w:cs="Arial"/>
          <w:b/>
          <w:sz w:val="20"/>
          <w:szCs w:val="20"/>
        </w:rPr>
        <w:t>_</w:t>
      </w:r>
      <w:r>
        <w:rPr>
          <w:rFonts w:ascii="Montserrat ExtraBold" w:hAnsi="Montserrat ExtraBold" w:cs="Arial"/>
          <w:b/>
          <w:sz w:val="20"/>
          <w:szCs w:val="20"/>
        </w:rPr>
        <w:t>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77C7159A" w14:textId="6D5B7B5D" w:rsidR="00E33652" w:rsidRPr="00E33652" w:rsidRDefault="00E33652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6EAF81F7" w14:textId="77777777" w:rsidR="00A35780" w:rsidRDefault="00A35780" w:rsidP="00A35780">
      <w:pPr>
        <w:tabs>
          <w:tab w:val="left" w:pos="10440"/>
        </w:tabs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</w:p>
    <w:p w14:paraId="597DEA07" w14:textId="77777777" w:rsidR="00DA3A96" w:rsidRPr="00B9627E" w:rsidRDefault="00DA3A96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E19D432" w14:textId="77777777" w:rsidR="00A35780" w:rsidRPr="00B9627E" w:rsidRDefault="00A35780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6657D6E3" w14:textId="77777777" w:rsidR="00DA3A96" w:rsidRDefault="00DA3A96" w:rsidP="00DA3A96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2DBADE9" w14:textId="2E9C9660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 xml:space="preserve">Por medio de la presente me permito comunicarle que ha sido designada 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>como TUTOR del</w:t>
      </w:r>
      <w:r w:rsidR="007E0C77">
        <w:rPr>
          <w:rFonts w:ascii="Montserrat Medium" w:hAnsi="Montserrat Medium" w:cs="Arial"/>
          <w:b/>
          <w:sz w:val="20"/>
          <w:szCs w:val="20"/>
          <w:lang w:val="es-ES"/>
        </w:rPr>
        <w:t xml:space="preserve"> Grupo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Grupo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primer semestre de la carrera de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 xml:space="preserve"> 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Carrera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, periodo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Periodo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A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ño</w:t>
      </w:r>
      <w:r w:rsidR="00540C36">
        <w:rPr>
          <w:rFonts w:ascii="Montserrat Medium" w:hAnsi="Montserrat Medium" w:cs="Arial"/>
          <w:b/>
          <w:sz w:val="20"/>
          <w:szCs w:val="20"/>
          <w:lang w:val="en-US"/>
        </w:rPr>
        <w:t>_</w:t>
      </w:r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Periodo</w:t>
      </w:r>
      <w:proofErr w:type="spellEnd"/>
      <w:r w:rsidR="007A3FA5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p w14:paraId="50ABAF9E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657D106B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y seguro de que realizará con entusiasmo sus actividades de tutoría, me despido de usted.</w:t>
      </w:r>
    </w:p>
    <w:p w14:paraId="09EBD8C7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37E80018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5A585C3A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0AD7102A" w14:textId="77777777" w:rsidR="00DA3A96" w:rsidRDefault="00DA3A96" w:rsidP="00DA3A96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793CEBB" w14:textId="77777777" w:rsidR="00DA3A96" w:rsidRDefault="00DA3A96" w:rsidP="00DA3A96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7C6ED3F7" w14:textId="77777777" w:rsidR="00DA3A96" w:rsidRDefault="00DA3A96" w:rsidP="00DA3A96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2C6AAA2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5A8CE516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3977D32F" w14:textId="77777777" w:rsidR="00B70F7F" w:rsidRDefault="00B70F7F" w:rsidP="00B70F7F">
      <w:pPr>
        <w:ind w:right="94"/>
        <w:rPr>
          <w:rFonts w:ascii="Montserrat Medium" w:hAnsi="Montserrat Medium" w:cs="Arial"/>
          <w:sz w:val="20"/>
          <w:szCs w:val="20"/>
          <w:lang w:val="es-ES"/>
        </w:rPr>
      </w:pPr>
    </w:p>
    <w:p w14:paraId="6A3D6DD5" w14:textId="77777777" w:rsidR="00DA3A96" w:rsidRDefault="00DA3A96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18E02F3F" w14:textId="77777777" w:rsidR="00E33652" w:rsidRPr="00381ED1" w:rsidRDefault="00E33652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44ED940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625BC6EA" w14:textId="19CAC802" w:rsidR="00E33652" w:rsidRPr="00E33652" w:rsidRDefault="00223C0D" w:rsidP="00E33652">
      <w:pPr>
        <w:ind w:right="94"/>
        <w:jc w:val="both"/>
        <w:outlineLvl w:val="0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&lt;</w:t>
      </w:r>
      <w:r w:rsidR="007A3FA5">
        <w:rPr>
          <w:rFonts w:ascii="Montserrat ExtraBold" w:hAnsi="Montserrat ExtraBold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/>
          <w:b/>
          <w:sz w:val="20"/>
          <w:szCs w:val="20"/>
        </w:rPr>
        <w:t>Jefe</w:t>
      </w:r>
      <w:r w:rsidR="00540C36">
        <w:rPr>
          <w:rFonts w:ascii="Montserrat ExtraBold" w:hAnsi="Montserrat ExtraBold"/>
          <w:b/>
          <w:sz w:val="20"/>
          <w:szCs w:val="20"/>
        </w:rPr>
        <w:t>_</w:t>
      </w:r>
      <w:r>
        <w:rPr>
          <w:rFonts w:ascii="Montserrat ExtraBold" w:hAnsi="Montserrat ExtraBold"/>
          <w:b/>
          <w:sz w:val="20"/>
          <w:szCs w:val="20"/>
        </w:rPr>
        <w:t>Departamento</w:t>
      </w:r>
      <w:proofErr w:type="spellEnd"/>
      <w:r w:rsidR="007A3FA5">
        <w:rPr>
          <w:rFonts w:ascii="Montserrat ExtraBold" w:hAnsi="Montserrat ExtraBold"/>
          <w:b/>
          <w:sz w:val="20"/>
          <w:szCs w:val="20"/>
        </w:rPr>
        <w:t>]</w:t>
      </w:r>
      <w:r>
        <w:rPr>
          <w:rFonts w:ascii="Montserrat ExtraBold" w:hAnsi="Montserrat ExtraBold"/>
          <w:b/>
          <w:sz w:val="20"/>
          <w:szCs w:val="20"/>
        </w:rPr>
        <w:t>&gt;</w:t>
      </w:r>
    </w:p>
    <w:p w14:paraId="75EAF89D" w14:textId="77777777" w:rsidR="00E33652" w:rsidRDefault="00E33652" w:rsidP="00E33652">
      <w:pPr>
        <w:ind w:right="94"/>
        <w:jc w:val="both"/>
        <w:outlineLvl w:val="0"/>
        <w:rPr>
          <w:rFonts w:ascii="Arial" w:hAnsi="Arial" w:cs="Arial"/>
          <w:sz w:val="20"/>
          <w:szCs w:val="20"/>
          <w:lang w:val="es-ES"/>
        </w:rPr>
      </w:pPr>
      <w:r w:rsidRPr="00E33652">
        <w:rPr>
          <w:rFonts w:ascii="Montserrat ExtraBold" w:hAnsi="Montserrat ExtraBold"/>
          <w:b/>
          <w:sz w:val="20"/>
          <w:szCs w:val="20"/>
        </w:rPr>
        <w:t>Jefe del Departamento de Sistemas Computacionales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7E09C2A5" w14:textId="77777777" w:rsidR="00B70F7F" w:rsidRDefault="00B70F7F" w:rsidP="00B70F7F">
      <w:pPr>
        <w:spacing w:line="276" w:lineRule="auto"/>
        <w:ind w:right="94"/>
        <w:rPr>
          <w:rFonts w:ascii="Montserrat ExtraBold" w:hAnsi="Montserrat ExtraBold"/>
          <w:b/>
          <w:sz w:val="20"/>
          <w:szCs w:val="20"/>
        </w:rPr>
      </w:pPr>
    </w:p>
    <w:p w14:paraId="7A72958D" w14:textId="77777777" w:rsidR="00E33652" w:rsidRPr="00B1551B" w:rsidRDefault="00E33652" w:rsidP="00B70F7F">
      <w:pPr>
        <w:spacing w:line="276" w:lineRule="auto"/>
        <w:ind w:right="94"/>
        <w:rPr>
          <w:rFonts w:ascii="Soberana Sans" w:hAnsi="Soberana Sans"/>
          <w:sz w:val="18"/>
          <w:szCs w:val="18"/>
          <w:lang w:val="es-ES"/>
        </w:rPr>
      </w:pPr>
    </w:p>
    <w:p w14:paraId="577D3B30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7A547507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151A9085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37270546" w14:textId="0AE3421C" w:rsidR="00B70F7F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>
        <w:rPr>
          <w:rFonts w:ascii="Montserrat Medium" w:hAnsi="Montserrat Medium"/>
          <w:sz w:val="16"/>
          <w:szCs w:val="16"/>
          <w:lang w:val="es-ES"/>
        </w:rPr>
        <w:t>C.p.</w:t>
      </w:r>
      <w:r>
        <w:rPr>
          <w:rFonts w:ascii="Montserrat Medium" w:hAnsi="Montserrat Medium"/>
          <w:sz w:val="16"/>
          <w:szCs w:val="16"/>
          <w:lang w:val="es-ES"/>
        </w:rPr>
        <w:tab/>
      </w:r>
      <w:r w:rsidR="00223C0D">
        <w:rPr>
          <w:rFonts w:ascii="Montserrat Medium" w:hAnsi="Montserrat Medium"/>
          <w:sz w:val="16"/>
          <w:szCs w:val="16"/>
          <w:lang w:val="es-ES"/>
        </w:rPr>
        <w:t>&lt;</w:t>
      </w:r>
      <w:r w:rsidR="007A3FA5">
        <w:rPr>
          <w:rFonts w:ascii="Montserrat Medium" w:hAnsi="Montserrat Medium"/>
          <w:sz w:val="16"/>
          <w:szCs w:val="16"/>
          <w:lang w:val="es-ES"/>
        </w:rPr>
        <w:t>[</w:t>
      </w:r>
      <w:proofErr w:type="spellStart"/>
      <w:r w:rsidR="00223C0D">
        <w:rPr>
          <w:rFonts w:ascii="Montserrat Medium" w:hAnsi="Montserrat Medium"/>
          <w:sz w:val="16"/>
          <w:szCs w:val="16"/>
          <w:lang w:val="es-ES"/>
        </w:rPr>
        <w:t>Jefe</w:t>
      </w:r>
      <w:r w:rsidR="00540C36">
        <w:rPr>
          <w:rFonts w:ascii="Montserrat Medium" w:hAnsi="Montserrat Medium"/>
          <w:sz w:val="16"/>
          <w:szCs w:val="16"/>
          <w:lang w:val="es-ES"/>
        </w:rPr>
        <w:t>_</w:t>
      </w:r>
      <w:r w:rsidR="00223C0D">
        <w:rPr>
          <w:rFonts w:ascii="Montserrat Medium" w:hAnsi="Montserrat Medium"/>
          <w:sz w:val="16"/>
          <w:szCs w:val="16"/>
          <w:lang w:val="es-ES"/>
        </w:rPr>
        <w:t>Tutorias</w:t>
      </w:r>
      <w:proofErr w:type="spellEnd"/>
      <w:r w:rsidR="007A3FA5">
        <w:rPr>
          <w:rFonts w:ascii="Montserrat Medium" w:hAnsi="Montserrat Medium"/>
          <w:sz w:val="16"/>
          <w:szCs w:val="16"/>
          <w:lang w:val="es-ES"/>
        </w:rPr>
        <w:t>]</w:t>
      </w:r>
      <w:r w:rsidR="00223C0D">
        <w:rPr>
          <w:rFonts w:ascii="Montserrat Medium" w:hAnsi="Montserrat Medium"/>
          <w:sz w:val="16"/>
          <w:szCs w:val="16"/>
          <w:lang w:val="es-ES"/>
        </w:rPr>
        <w:t>&gt;</w:t>
      </w:r>
      <w:r w:rsidR="00E66921">
        <w:rPr>
          <w:rFonts w:ascii="Montserrat Medium" w:hAnsi="Montserrat Medium"/>
          <w:sz w:val="16"/>
          <w:szCs w:val="16"/>
          <w:lang w:val="es-ES"/>
        </w:rPr>
        <w:t xml:space="preserve">. Jefe de </w:t>
      </w:r>
      <w:r w:rsidRPr="00E33652">
        <w:rPr>
          <w:rFonts w:ascii="Montserrat Medium" w:hAnsi="Montserrat Medium"/>
          <w:sz w:val="16"/>
          <w:szCs w:val="16"/>
          <w:lang w:val="es-ES"/>
        </w:rPr>
        <w:t xml:space="preserve">Tutorías en </w:t>
      </w:r>
      <w:r w:rsidR="00DA3A96">
        <w:rPr>
          <w:rFonts w:ascii="Montserrat Medium" w:hAnsi="Montserrat Medium"/>
          <w:sz w:val="16"/>
          <w:szCs w:val="16"/>
          <w:lang w:val="es-ES"/>
        </w:rPr>
        <w:t xml:space="preserve">el </w:t>
      </w:r>
      <w:r w:rsidRPr="00E33652">
        <w:rPr>
          <w:rFonts w:ascii="Montserrat Medium" w:hAnsi="Montserrat Medium"/>
          <w:sz w:val="16"/>
          <w:szCs w:val="16"/>
          <w:lang w:val="es-ES"/>
        </w:rPr>
        <w:t>Departamento de Sistemas Computacionales.</w:t>
      </w:r>
    </w:p>
    <w:p w14:paraId="6F1549EA" w14:textId="77777777" w:rsidR="00E33652" w:rsidRPr="00BB67FA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</w:p>
    <w:p w14:paraId="6F0228CA" w14:textId="378877CA" w:rsidR="00B70F7F" w:rsidRPr="00BB67FA" w:rsidRDefault="00E33652" w:rsidP="00B70F7F">
      <w:pPr>
        <w:tabs>
          <w:tab w:val="left" w:pos="1725"/>
        </w:tabs>
        <w:ind w:right="94"/>
        <w:rPr>
          <w:rFonts w:ascii="Montserrat Medium" w:hAnsi="Montserrat Medium"/>
          <w:sz w:val="16"/>
          <w:szCs w:val="16"/>
        </w:rPr>
      </w:pPr>
      <w:r>
        <w:rPr>
          <w:rFonts w:ascii="Montserrat Medium" w:hAnsi="Montserrat Medium"/>
          <w:sz w:val="16"/>
          <w:szCs w:val="16"/>
        </w:rPr>
        <w:t>BSR/jsv</w:t>
      </w:r>
    </w:p>
    <w:p w14:paraId="7EA9015B" w14:textId="77777777" w:rsidR="004C2C75" w:rsidRPr="00B70F7F" w:rsidRDefault="004C2C75" w:rsidP="00B70F7F"/>
    <w:sectPr w:rsidR="004C2C75" w:rsidRPr="00B70F7F" w:rsidSect="00EB40B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2835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AD52A" w14:textId="77777777" w:rsidR="002A6E81" w:rsidRDefault="002A6E81" w:rsidP="00EB40BA">
      <w:r>
        <w:separator/>
      </w:r>
    </w:p>
  </w:endnote>
  <w:endnote w:type="continuationSeparator" w:id="0">
    <w:p w14:paraId="595C5ED3" w14:textId="77777777" w:rsidR="002A6E81" w:rsidRDefault="002A6E81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20CA3" w14:textId="77777777" w:rsidR="003C607F" w:rsidRDefault="003C60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3B92" w14:textId="77777777" w:rsidR="003978CD" w:rsidRDefault="000515ED" w:rsidP="00D95107">
    <w:pPr>
      <w:pStyle w:val="Footer"/>
      <w:jc w:val="center"/>
    </w:pPr>
    <w:r w:rsidRPr="000515ED">
      <w:rPr>
        <w:noProof/>
        <w:lang w:eastAsia="es-MX"/>
      </w:rPr>
      <w:drawing>
        <wp:inline distT="0" distB="0" distL="0" distR="0" wp14:anchorId="0E7AB26D" wp14:editId="141BAC68">
          <wp:extent cx="6115685" cy="486256"/>
          <wp:effectExtent l="0" t="0" r="0" b="9525"/>
          <wp:docPr id="1" name="Imagen 1" descr="C:\Users\frank\Pictures\siste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k\Pictures\sistem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685" cy="48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83DBC" w14:textId="77777777" w:rsidR="003C607F" w:rsidRDefault="003C6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07B4A" w14:textId="77777777" w:rsidR="002A6E81" w:rsidRDefault="002A6E81" w:rsidP="00EB40BA">
      <w:r>
        <w:separator/>
      </w:r>
    </w:p>
  </w:footnote>
  <w:footnote w:type="continuationSeparator" w:id="0">
    <w:p w14:paraId="2A85FF06" w14:textId="77777777" w:rsidR="002A6E81" w:rsidRDefault="002A6E81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69C26" w14:textId="77777777" w:rsidR="00EB40BA" w:rsidRDefault="002A6E81">
    <w:pPr>
      <w:pStyle w:val="Header"/>
    </w:pPr>
    <w:r>
      <w:rPr>
        <w:noProof/>
        <w:lang w:eastAsia="es-MX"/>
      </w:rPr>
      <w:pict w14:anchorId="46F608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59865" w14:textId="4EA8DCEB" w:rsidR="004C2C75" w:rsidRDefault="004C2C75" w:rsidP="00D95107">
    <w:pPr>
      <w:pStyle w:val="Header"/>
      <w:rPr>
        <w:noProof/>
        <w:lang w:eastAsia="es-MX"/>
      </w:rPr>
    </w:pPr>
    <w:r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7A45447" wp14:editId="5B1E604A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24ABAB" w14:textId="6B00C59E" w:rsidR="004E0CCE" w:rsidRDefault="004E0CCE" w:rsidP="004E0CCE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76EC1298" wp14:editId="67F6329E">
          <wp:simplePos x="0" y="0"/>
          <wp:positionH relativeFrom="margin">
            <wp:align>right</wp:align>
          </wp:positionH>
          <wp:positionV relativeFrom="paragraph">
            <wp:posOffset>83820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4" name="Imagen 4" descr="tecnm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tecnm_nue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9925458" wp14:editId="452BAAC0">
          <wp:simplePos x="0" y="0"/>
          <wp:positionH relativeFrom="margin">
            <wp:align>left</wp:align>
          </wp:positionH>
          <wp:positionV relativeFrom="paragraph">
            <wp:posOffset>70485</wp:posOffset>
          </wp:positionV>
          <wp:extent cx="3198495" cy="659765"/>
          <wp:effectExtent l="0" t="0" r="1905" b="6985"/>
          <wp:wrapNone/>
          <wp:docPr id="3" name="Imagen 3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8495" cy="659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BA8903" wp14:editId="4521018C">
              <wp:simplePos x="0" y="0"/>
              <wp:positionH relativeFrom="margin">
                <wp:align>right</wp:align>
              </wp:positionH>
              <wp:positionV relativeFrom="paragraph">
                <wp:posOffset>667385</wp:posOffset>
              </wp:positionV>
              <wp:extent cx="2854960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3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271826" w14:textId="77777777" w:rsidR="004E0CCE" w:rsidRDefault="004E0CCE" w:rsidP="004E0CCE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A8903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173.6pt;margin-top:52.55pt;width:224.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" filled="f" stroked="f">
              <v:textbox>
                <w:txbxContent>
                  <w:p w14:paraId="58271826" w14:textId="77777777" w:rsidR="004E0CCE" w:rsidRDefault="004E0CCE" w:rsidP="004E0CCE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DA8615" w14:textId="77777777" w:rsidR="004E0CCE" w:rsidRDefault="004E0CCE" w:rsidP="004E0CCE">
    <w:pPr>
      <w:pStyle w:val="Header"/>
    </w:pPr>
  </w:p>
  <w:p w14:paraId="7B5687A0" w14:textId="77777777" w:rsidR="004E0CCE" w:rsidRDefault="004E0CCE" w:rsidP="004E0CCE"/>
  <w:p w14:paraId="5CA40327" w14:textId="263B2662" w:rsidR="00EB40BA" w:rsidRDefault="00EB40BA" w:rsidP="00D95107">
    <w:pPr>
      <w:pStyle w:val="Header"/>
    </w:pPr>
  </w:p>
  <w:p w14:paraId="1B19CC4E" w14:textId="77777777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503C" w14:textId="77777777" w:rsidR="00EB40BA" w:rsidRDefault="002A6E81">
    <w:pPr>
      <w:pStyle w:val="Header"/>
    </w:pPr>
    <w:r>
      <w:rPr>
        <w:noProof/>
        <w:lang w:eastAsia="es-MX"/>
      </w:rPr>
      <w:pict w14:anchorId="04B1DD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515ED"/>
    <w:rsid w:val="0005692C"/>
    <w:rsid w:val="000A2BAD"/>
    <w:rsid w:val="000A7BF9"/>
    <w:rsid w:val="0010739E"/>
    <w:rsid w:val="00137A3B"/>
    <w:rsid w:val="001C0F7E"/>
    <w:rsid w:val="001D0BCC"/>
    <w:rsid w:val="00223C0D"/>
    <w:rsid w:val="00265B3C"/>
    <w:rsid w:val="0027004F"/>
    <w:rsid w:val="002A68D5"/>
    <w:rsid w:val="002A6E81"/>
    <w:rsid w:val="002E08DC"/>
    <w:rsid w:val="002E5D0D"/>
    <w:rsid w:val="002F01AA"/>
    <w:rsid w:val="002F1273"/>
    <w:rsid w:val="002F3DAE"/>
    <w:rsid w:val="00314B1F"/>
    <w:rsid w:val="00316059"/>
    <w:rsid w:val="00325540"/>
    <w:rsid w:val="00361EF0"/>
    <w:rsid w:val="00367DE6"/>
    <w:rsid w:val="003813D6"/>
    <w:rsid w:val="003978CD"/>
    <w:rsid w:val="003C3DC6"/>
    <w:rsid w:val="003C607F"/>
    <w:rsid w:val="003F0C08"/>
    <w:rsid w:val="00405F34"/>
    <w:rsid w:val="004171CF"/>
    <w:rsid w:val="00444187"/>
    <w:rsid w:val="0048159E"/>
    <w:rsid w:val="004B20F4"/>
    <w:rsid w:val="004C2C75"/>
    <w:rsid w:val="004D5500"/>
    <w:rsid w:val="004E0CCE"/>
    <w:rsid w:val="004E3695"/>
    <w:rsid w:val="00505AF9"/>
    <w:rsid w:val="00536420"/>
    <w:rsid w:val="00540C36"/>
    <w:rsid w:val="00562B8F"/>
    <w:rsid w:val="005C5F7F"/>
    <w:rsid w:val="005D4233"/>
    <w:rsid w:val="005E48D4"/>
    <w:rsid w:val="006008ED"/>
    <w:rsid w:val="00616AA0"/>
    <w:rsid w:val="00625918"/>
    <w:rsid w:val="00670A24"/>
    <w:rsid w:val="00694313"/>
    <w:rsid w:val="006C0C9E"/>
    <w:rsid w:val="006D51E1"/>
    <w:rsid w:val="006E192A"/>
    <w:rsid w:val="0072331D"/>
    <w:rsid w:val="007271CD"/>
    <w:rsid w:val="00773B50"/>
    <w:rsid w:val="00787F48"/>
    <w:rsid w:val="0079011F"/>
    <w:rsid w:val="007946A1"/>
    <w:rsid w:val="007A3FA5"/>
    <w:rsid w:val="007E0C77"/>
    <w:rsid w:val="00835352"/>
    <w:rsid w:val="008814CE"/>
    <w:rsid w:val="00886C3F"/>
    <w:rsid w:val="0095726A"/>
    <w:rsid w:val="009979F5"/>
    <w:rsid w:val="009A5ABC"/>
    <w:rsid w:val="009B733E"/>
    <w:rsid w:val="009D76A8"/>
    <w:rsid w:val="009E44CC"/>
    <w:rsid w:val="009F2B48"/>
    <w:rsid w:val="00A01590"/>
    <w:rsid w:val="00A35780"/>
    <w:rsid w:val="00A53E9D"/>
    <w:rsid w:val="00A60825"/>
    <w:rsid w:val="00A7039E"/>
    <w:rsid w:val="00A758FF"/>
    <w:rsid w:val="00A75BCB"/>
    <w:rsid w:val="00AB3800"/>
    <w:rsid w:val="00B01142"/>
    <w:rsid w:val="00B1134E"/>
    <w:rsid w:val="00B23329"/>
    <w:rsid w:val="00B42EED"/>
    <w:rsid w:val="00B51149"/>
    <w:rsid w:val="00B70F7F"/>
    <w:rsid w:val="00B75D6E"/>
    <w:rsid w:val="00B806B4"/>
    <w:rsid w:val="00B92D70"/>
    <w:rsid w:val="00BA67E6"/>
    <w:rsid w:val="00C53AE1"/>
    <w:rsid w:val="00C90A28"/>
    <w:rsid w:val="00C97077"/>
    <w:rsid w:val="00D04377"/>
    <w:rsid w:val="00D74B60"/>
    <w:rsid w:val="00D95107"/>
    <w:rsid w:val="00DA3A96"/>
    <w:rsid w:val="00DB4A81"/>
    <w:rsid w:val="00DC3AB3"/>
    <w:rsid w:val="00DD359E"/>
    <w:rsid w:val="00DF39FF"/>
    <w:rsid w:val="00E30F71"/>
    <w:rsid w:val="00E31A1D"/>
    <w:rsid w:val="00E33652"/>
    <w:rsid w:val="00E5536F"/>
    <w:rsid w:val="00E66921"/>
    <w:rsid w:val="00EB40BA"/>
    <w:rsid w:val="00EE449D"/>
    <w:rsid w:val="00F07086"/>
    <w:rsid w:val="00F1645C"/>
    <w:rsid w:val="00F40842"/>
    <w:rsid w:val="00F50F9B"/>
    <w:rsid w:val="00F52A30"/>
    <w:rsid w:val="00F566E2"/>
    <w:rsid w:val="00F569ED"/>
    <w:rsid w:val="00F60536"/>
    <w:rsid w:val="00F65B57"/>
    <w:rsid w:val="00F83343"/>
    <w:rsid w:val="00F97C15"/>
    <w:rsid w:val="00FA798B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5BFB0ED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21</TotalTime>
  <Pages>1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8</cp:revision>
  <cp:lastPrinted>2019-08-29T16:40:00Z</cp:lastPrinted>
  <dcterms:created xsi:type="dcterms:W3CDTF">2020-04-22T21:18:00Z</dcterms:created>
  <dcterms:modified xsi:type="dcterms:W3CDTF">2020-05-18T03:08:00Z</dcterms:modified>
</cp:coreProperties>
</file>