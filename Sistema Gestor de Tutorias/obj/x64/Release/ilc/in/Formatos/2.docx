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AA4DF" w14:textId="7C10D8FD" w:rsidR="00B70F7F" w:rsidRDefault="00E5536F" w:rsidP="00E5536F">
      <w:pPr>
        <w:ind w:right="51"/>
        <w:jc w:val="center"/>
        <w:rPr>
          <w:rFonts w:ascii="Adobe Caslon Pro" w:hAnsi="Adobe Caslon Pro"/>
          <w:sz w:val="18"/>
          <w:szCs w:val="18"/>
        </w:rPr>
      </w:pPr>
      <w:r w:rsidRPr="00217694">
        <w:rPr>
          <w:rFonts w:ascii="Montserrat Medium" w:hAnsi="Montserrat Medium"/>
          <w:b/>
          <w:color w:val="000000"/>
          <w:sz w:val="16"/>
          <w:szCs w:val="16"/>
          <w:shd w:val="clear" w:color="auto" w:fill="FFFFFF"/>
          <w:lang w:val="es-ES_tradnl" w:eastAsia="es-ES_tradnl"/>
        </w:rPr>
        <w:t>“</w:t>
      </w:r>
      <w:r w:rsidRPr="00217694">
        <w:rPr>
          <w:rFonts w:ascii="Montserrat Medium" w:hAnsi="Montserrat Medium"/>
          <w:b/>
          <w:bCs/>
          <w:color w:val="000000"/>
          <w:sz w:val="16"/>
          <w:szCs w:val="16"/>
          <w:shd w:val="clear" w:color="auto" w:fill="FFFFFF"/>
          <w:lang w:val="es-ES_tradnl" w:eastAsia="es-ES_tradnl"/>
        </w:rPr>
        <w:t>2019, Año del Caudillo del Sur, Emiliano Zapata</w:t>
      </w:r>
      <w:r w:rsidRPr="00217694">
        <w:rPr>
          <w:rFonts w:ascii="Montserrat Medium" w:hAnsi="Montserrat Medium"/>
          <w:b/>
          <w:color w:val="000000"/>
          <w:sz w:val="16"/>
          <w:szCs w:val="16"/>
          <w:shd w:val="clear" w:color="auto" w:fill="FFFFFF"/>
          <w:lang w:val="es-ES_tradnl" w:eastAsia="es-ES_tradnl"/>
        </w:rPr>
        <w:t>”</w:t>
      </w:r>
    </w:p>
    <w:p w14:paraId="6C93C48B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7BE7F7E9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0D1EA9BF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35E1CFA9" w14:textId="749B268C" w:rsidR="00A35780" w:rsidRPr="00BB67FA" w:rsidRDefault="007A3FA5" w:rsidP="00A35780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&lt;[</w:t>
      </w:r>
      <w:proofErr w:type="spellStart"/>
      <w:r w:rsidR="00223C0D">
        <w:rPr>
          <w:rFonts w:ascii="Montserrat Medium" w:hAnsi="Montserrat Medium"/>
          <w:sz w:val="18"/>
          <w:szCs w:val="18"/>
        </w:rPr>
        <w:t>Ciudad_Estado</w:t>
      </w:r>
      <w:proofErr w:type="spellEnd"/>
      <w:r>
        <w:rPr>
          <w:rFonts w:ascii="Montserrat Medium" w:hAnsi="Montserrat Medium"/>
          <w:sz w:val="18"/>
          <w:szCs w:val="18"/>
        </w:rPr>
        <w:t>]</w:t>
      </w:r>
      <w:r w:rsidR="00223C0D">
        <w:rPr>
          <w:rFonts w:ascii="Montserrat Medium" w:hAnsi="Montserrat Medium"/>
          <w:sz w:val="18"/>
          <w:szCs w:val="18"/>
        </w:rPr>
        <w:t>&gt;</w:t>
      </w:r>
      <w:r w:rsidR="00A35780" w:rsidRPr="00BB67FA">
        <w:rPr>
          <w:rFonts w:ascii="Montserrat Medium" w:hAnsi="Montserrat Medium"/>
          <w:sz w:val="18"/>
          <w:szCs w:val="18"/>
        </w:rPr>
        <w:t xml:space="preserve">, 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&lt;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[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Fecha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]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&gt;</w:t>
      </w:r>
    </w:p>
    <w:p w14:paraId="32E86062" w14:textId="77777777" w:rsidR="00A35780" w:rsidRPr="00BB67FA" w:rsidRDefault="00A35780" w:rsidP="00A35780">
      <w:pPr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17C66F36" w14:textId="59A7C523" w:rsidR="00A35780" w:rsidRDefault="00E33652" w:rsidP="00A35780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</w:rPr>
        <w:t xml:space="preserve">    Oficio</w:t>
      </w:r>
      <w:r w:rsidR="00A35780" w:rsidRPr="00BB67FA">
        <w:rPr>
          <w:rFonts w:ascii="Montserrat Medium" w:hAnsi="Montserrat Medium"/>
          <w:sz w:val="18"/>
          <w:szCs w:val="18"/>
        </w:rPr>
        <w:t xml:space="preserve"> No. </w:t>
      </w:r>
      <w:r w:rsidR="00223C0D">
        <w:rPr>
          <w:rFonts w:ascii="Montserrat Medium" w:hAnsi="Montserrat Medium"/>
          <w:sz w:val="18"/>
          <w:szCs w:val="18"/>
          <w:lang w:val="es-ES"/>
        </w:rPr>
        <w:t>&lt;</w:t>
      </w:r>
      <w:r w:rsidR="007A3FA5">
        <w:rPr>
          <w:rFonts w:ascii="Montserrat Medium" w:hAnsi="Montserrat Medium"/>
          <w:sz w:val="18"/>
          <w:szCs w:val="18"/>
          <w:lang w:val="es-ES"/>
        </w:rPr>
        <w:t>[</w:t>
      </w:r>
      <w:proofErr w:type="spellStart"/>
      <w:r w:rsidR="00223C0D">
        <w:rPr>
          <w:rFonts w:ascii="Montserrat Medium" w:hAnsi="Montserrat Medium"/>
          <w:sz w:val="18"/>
          <w:szCs w:val="18"/>
          <w:lang w:val="es-ES"/>
        </w:rPr>
        <w:t>No_Oficio</w:t>
      </w:r>
      <w:proofErr w:type="spellEnd"/>
      <w:r w:rsidR="007A3FA5">
        <w:rPr>
          <w:rFonts w:ascii="Montserrat Medium" w:hAnsi="Montserrat Medium"/>
          <w:sz w:val="18"/>
          <w:szCs w:val="18"/>
          <w:lang w:val="es-ES"/>
        </w:rPr>
        <w:t>]</w:t>
      </w:r>
      <w:r w:rsidR="00223C0D">
        <w:rPr>
          <w:rFonts w:ascii="Montserrat Medium" w:hAnsi="Montserrat Medium"/>
          <w:sz w:val="18"/>
          <w:szCs w:val="18"/>
          <w:lang w:val="es-ES"/>
        </w:rPr>
        <w:t>&gt;</w:t>
      </w:r>
    </w:p>
    <w:p w14:paraId="77A3F4A2" w14:textId="07C33827" w:rsidR="00DA3A96" w:rsidRPr="00BB67FA" w:rsidRDefault="00DA3A96" w:rsidP="00A35780">
      <w:pPr>
        <w:ind w:right="51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ASUNTO: </w:t>
      </w:r>
      <w:r w:rsidR="00223C0D">
        <w:rPr>
          <w:rFonts w:ascii="Montserrat Medium" w:hAnsi="Montserrat Medium"/>
          <w:sz w:val="18"/>
          <w:szCs w:val="18"/>
          <w:lang w:val="es-ES"/>
        </w:rPr>
        <w:t>&lt;</w:t>
      </w:r>
      <w:r w:rsidR="007A3FA5">
        <w:rPr>
          <w:rFonts w:ascii="Montserrat Medium" w:hAnsi="Montserrat Medium"/>
          <w:sz w:val="18"/>
          <w:szCs w:val="18"/>
          <w:lang w:val="es-ES"/>
        </w:rPr>
        <w:t>[</w:t>
      </w:r>
      <w:r w:rsidR="00223C0D">
        <w:rPr>
          <w:rFonts w:ascii="Montserrat Medium" w:hAnsi="Montserrat Medium"/>
          <w:sz w:val="18"/>
          <w:szCs w:val="18"/>
          <w:lang w:val="es-ES"/>
        </w:rPr>
        <w:t>Asunto</w:t>
      </w:r>
      <w:r w:rsidR="007A3FA5">
        <w:rPr>
          <w:rFonts w:ascii="Montserrat Medium" w:hAnsi="Montserrat Medium"/>
          <w:sz w:val="18"/>
          <w:szCs w:val="18"/>
          <w:lang w:val="es-ES"/>
        </w:rPr>
        <w:t>]</w:t>
      </w:r>
      <w:r w:rsidR="00223C0D">
        <w:rPr>
          <w:rFonts w:ascii="Montserrat Medium" w:hAnsi="Montserrat Medium"/>
          <w:sz w:val="18"/>
          <w:szCs w:val="18"/>
          <w:lang w:val="es-ES"/>
        </w:rPr>
        <w:t>&gt;</w:t>
      </w:r>
    </w:p>
    <w:p w14:paraId="32A53BC4" w14:textId="77777777" w:rsidR="00A35780" w:rsidRPr="00B1551B" w:rsidRDefault="00A35780" w:rsidP="00A35780">
      <w:pPr>
        <w:ind w:right="94"/>
        <w:rPr>
          <w:rFonts w:ascii="Soberana Sans" w:hAnsi="Soberana Sans"/>
          <w:sz w:val="18"/>
          <w:szCs w:val="18"/>
        </w:rPr>
      </w:pPr>
    </w:p>
    <w:p w14:paraId="07F29D2E" w14:textId="77777777" w:rsidR="00A35780" w:rsidRPr="00B1551B" w:rsidRDefault="00A35780" w:rsidP="00A35780">
      <w:pPr>
        <w:ind w:right="94"/>
        <w:rPr>
          <w:rFonts w:ascii="Soberana Sans" w:hAnsi="Soberana Sans"/>
          <w:sz w:val="18"/>
          <w:szCs w:val="18"/>
        </w:rPr>
      </w:pPr>
    </w:p>
    <w:p w14:paraId="0184B26D" w14:textId="256D4E24" w:rsidR="00A35780" w:rsidRPr="00BB67FA" w:rsidRDefault="00A35780" w:rsidP="00A35780">
      <w:pPr>
        <w:ind w:right="94"/>
        <w:rPr>
          <w:rFonts w:ascii="Montserrat ExtraBold" w:hAnsi="Montserrat ExtraBold" w:cs="Arial"/>
          <w:b/>
          <w:sz w:val="20"/>
          <w:szCs w:val="20"/>
        </w:rPr>
      </w:pPr>
    </w:p>
    <w:p w14:paraId="333A5F40" w14:textId="3145AC93" w:rsidR="00E33652" w:rsidRPr="00E33652" w:rsidRDefault="00223C0D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</w:t>
      </w:r>
      <w:r w:rsidR="007A3FA5">
        <w:rPr>
          <w:rFonts w:ascii="Montserrat ExtraBold" w:hAnsi="Montserrat ExtraBold" w:cs="Arial"/>
          <w:b/>
          <w:sz w:val="20"/>
          <w:szCs w:val="20"/>
        </w:rPr>
        <w:t>[</w:t>
      </w:r>
      <w:proofErr w:type="spellStart"/>
      <w:r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="007A3FA5">
        <w:rPr>
          <w:rFonts w:ascii="Montserrat ExtraBold" w:hAnsi="Montserrat ExtraBold" w:cs="Arial"/>
          <w:b/>
          <w:sz w:val="20"/>
          <w:szCs w:val="20"/>
        </w:rPr>
        <w:t>]</w:t>
      </w:r>
      <w:r>
        <w:rPr>
          <w:rFonts w:ascii="Montserrat ExtraBold" w:hAnsi="Montserrat ExtraBold" w:cs="Arial"/>
          <w:b/>
          <w:sz w:val="20"/>
          <w:szCs w:val="20"/>
        </w:rPr>
        <w:t>&gt;</w:t>
      </w:r>
    </w:p>
    <w:p w14:paraId="6164EC38" w14:textId="13967636" w:rsidR="00E33652" w:rsidRPr="00E33652" w:rsidRDefault="00223C0D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</w:t>
      </w:r>
      <w:r w:rsidR="007A3FA5">
        <w:rPr>
          <w:rFonts w:ascii="Montserrat ExtraBold" w:hAnsi="Montserrat ExtraBold" w:cs="Arial"/>
          <w:b/>
          <w:sz w:val="20"/>
          <w:szCs w:val="20"/>
        </w:rPr>
        <w:t>[</w:t>
      </w:r>
      <w:proofErr w:type="spellStart"/>
      <w:r>
        <w:rPr>
          <w:rFonts w:ascii="Montserrat ExtraBold" w:hAnsi="Montserrat ExtraBold" w:cs="Arial"/>
          <w:b/>
          <w:sz w:val="20"/>
          <w:szCs w:val="20"/>
        </w:rPr>
        <w:t>Cargo_Docente</w:t>
      </w:r>
      <w:proofErr w:type="spellEnd"/>
      <w:r w:rsidR="007A3FA5">
        <w:rPr>
          <w:rFonts w:ascii="Montserrat ExtraBold" w:hAnsi="Montserrat ExtraBold" w:cs="Arial"/>
          <w:b/>
          <w:sz w:val="20"/>
          <w:szCs w:val="20"/>
        </w:rPr>
        <w:t>]</w:t>
      </w:r>
      <w:r>
        <w:rPr>
          <w:rFonts w:ascii="Montserrat ExtraBold" w:hAnsi="Montserrat ExtraBold" w:cs="Arial"/>
          <w:b/>
          <w:sz w:val="20"/>
          <w:szCs w:val="20"/>
        </w:rPr>
        <w:t>&gt;</w:t>
      </w:r>
    </w:p>
    <w:p w14:paraId="77C7159A" w14:textId="6D5B7B5D" w:rsidR="00E33652" w:rsidRPr="00E33652" w:rsidRDefault="00E33652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6EAF81F7" w14:textId="77777777" w:rsidR="00A35780" w:rsidRDefault="00A35780" w:rsidP="00A35780">
      <w:pPr>
        <w:tabs>
          <w:tab w:val="left" w:pos="10440"/>
        </w:tabs>
        <w:ind w:right="94"/>
        <w:jc w:val="both"/>
        <w:rPr>
          <w:rFonts w:ascii="Montserrat ExtraBold" w:hAnsi="Montserrat ExtraBold" w:cs="Arial"/>
          <w:b/>
          <w:sz w:val="20"/>
          <w:szCs w:val="20"/>
        </w:rPr>
      </w:pPr>
    </w:p>
    <w:p w14:paraId="597DEA07" w14:textId="77777777" w:rsidR="00DA3A96" w:rsidRPr="00B9627E" w:rsidRDefault="00DA3A96" w:rsidP="00A35780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5E19D432" w14:textId="77777777" w:rsidR="00A35780" w:rsidRPr="00B9627E" w:rsidRDefault="00A35780" w:rsidP="00A35780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6657D6E3" w14:textId="77777777" w:rsidR="00DA3A96" w:rsidRDefault="00DA3A96" w:rsidP="00DA3A96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52DBADE9" w14:textId="6F7CF3C4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 xml:space="preserve">Por medio de la presente me permito comunicarle que ha sido designada </w:t>
      </w:r>
      <w:r w:rsidR="00DF39FF">
        <w:rPr>
          <w:rFonts w:ascii="Montserrat Medium" w:hAnsi="Montserrat Medium" w:cs="Arial"/>
          <w:b/>
          <w:sz w:val="20"/>
          <w:szCs w:val="20"/>
          <w:lang w:val="es-ES"/>
        </w:rPr>
        <w:t xml:space="preserve">como TUTOR del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Grupo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de primer semestre de la carrera de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 xml:space="preserve"> 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Carrera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, periodo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Periodo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de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A</w:t>
      </w:r>
      <w:proofErr w:type="spellStart"/>
      <w:r w:rsidR="00223C0D">
        <w:rPr>
          <w:rFonts w:ascii="Montserrat Medium" w:hAnsi="Montserrat Medium" w:cs="Arial"/>
          <w:b/>
          <w:sz w:val="20"/>
          <w:szCs w:val="20"/>
          <w:lang w:val="en-US"/>
        </w:rPr>
        <w:t>ño_Periodo</w:t>
      </w:r>
      <w:proofErr w:type="spellEnd"/>
      <w:r w:rsidR="007A3FA5">
        <w:rPr>
          <w:rFonts w:ascii="Montserrat Medium" w:hAnsi="Montserrat Medium" w:cs="Arial"/>
          <w:b/>
          <w:sz w:val="20"/>
          <w:szCs w:val="20"/>
          <w:lang w:val="en-U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>
        <w:rPr>
          <w:rFonts w:ascii="Montserrat Medium" w:hAnsi="Montserrat Medium" w:cs="Arial"/>
          <w:sz w:val="20"/>
          <w:szCs w:val="20"/>
          <w:lang w:val="es-ES"/>
        </w:rPr>
        <w:t>.</w:t>
      </w:r>
    </w:p>
    <w:p w14:paraId="50ABAF9E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</w:p>
    <w:p w14:paraId="657D106B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Sin más por el momento, y seguro de que realizará con entusiasmo sus actividades de tutoría, me despido de usted.</w:t>
      </w:r>
    </w:p>
    <w:p w14:paraId="09EBD8C7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</w:p>
    <w:p w14:paraId="37E80018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right"/>
        <w:rPr>
          <w:rFonts w:ascii="Soberana Sans" w:hAnsi="Soberana Sans" w:cs="Arial"/>
          <w:sz w:val="20"/>
          <w:szCs w:val="20"/>
          <w:lang w:val="es-ES"/>
        </w:rPr>
      </w:pPr>
    </w:p>
    <w:p w14:paraId="5A585C3A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right"/>
        <w:rPr>
          <w:rFonts w:ascii="Soberana Sans" w:hAnsi="Soberana Sans" w:cs="Arial"/>
          <w:sz w:val="20"/>
          <w:szCs w:val="20"/>
          <w:lang w:val="es-ES"/>
        </w:rPr>
      </w:pPr>
    </w:p>
    <w:p w14:paraId="0AD7102A" w14:textId="77777777" w:rsidR="00DA3A96" w:rsidRDefault="00DA3A96" w:rsidP="00DA3A96">
      <w:pPr>
        <w:ind w:right="94"/>
        <w:jc w:val="both"/>
        <w:rPr>
          <w:rFonts w:ascii="Soberana Sans" w:hAnsi="Soberana Sans"/>
          <w:sz w:val="20"/>
          <w:szCs w:val="20"/>
        </w:rPr>
      </w:pPr>
    </w:p>
    <w:p w14:paraId="7793CEBB" w14:textId="77777777" w:rsidR="00DA3A96" w:rsidRDefault="00DA3A96" w:rsidP="00DA3A96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</w:p>
    <w:p w14:paraId="7C6ED3F7" w14:textId="77777777" w:rsidR="00DA3A96" w:rsidRDefault="00DA3A96" w:rsidP="00DA3A96">
      <w:pPr>
        <w:ind w:right="94"/>
        <w:rPr>
          <w:rFonts w:ascii="Montserrat ExtraLight" w:hAnsi="Montserrat ExtraLight"/>
          <w:b/>
          <w:i/>
          <w:sz w:val="8"/>
          <w:szCs w:val="8"/>
        </w:rPr>
      </w:pPr>
      <w:r>
        <w:rPr>
          <w:rFonts w:ascii="Montserrat ExtraLight" w:hAnsi="Montserrat ExtraLight"/>
          <w:b/>
          <w:i/>
          <w:sz w:val="16"/>
          <w:szCs w:val="16"/>
        </w:rPr>
        <w:t>Técnica, Progreso de México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2C6AAA2" w14:textId="77777777" w:rsidR="00DA3A96" w:rsidRDefault="00DA3A96" w:rsidP="00DA3A96">
      <w:pPr>
        <w:ind w:right="94"/>
        <w:rPr>
          <w:rFonts w:ascii="Soberana Sans" w:hAnsi="Soberana Sans"/>
          <w:b/>
          <w:sz w:val="18"/>
          <w:szCs w:val="18"/>
        </w:rPr>
      </w:pPr>
    </w:p>
    <w:p w14:paraId="5A8CE516" w14:textId="77777777" w:rsidR="00DA3A96" w:rsidRDefault="00DA3A96" w:rsidP="00DA3A96">
      <w:pPr>
        <w:ind w:right="94"/>
        <w:rPr>
          <w:rFonts w:ascii="Soberana Sans" w:hAnsi="Soberana Sans"/>
          <w:b/>
          <w:sz w:val="18"/>
          <w:szCs w:val="18"/>
        </w:rPr>
      </w:pPr>
    </w:p>
    <w:p w14:paraId="3977D32F" w14:textId="77777777" w:rsidR="00B70F7F" w:rsidRDefault="00B70F7F" w:rsidP="00B70F7F">
      <w:pPr>
        <w:ind w:right="94"/>
        <w:rPr>
          <w:rFonts w:ascii="Montserrat Medium" w:hAnsi="Montserrat Medium" w:cs="Arial"/>
          <w:sz w:val="20"/>
          <w:szCs w:val="20"/>
          <w:lang w:val="es-ES"/>
        </w:rPr>
      </w:pPr>
    </w:p>
    <w:p w14:paraId="6A3D6DD5" w14:textId="77777777" w:rsidR="00DA3A96" w:rsidRDefault="00DA3A96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18E02F3F" w14:textId="77777777" w:rsidR="00E33652" w:rsidRPr="00381ED1" w:rsidRDefault="00E33652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44ED9401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625BC6EA" w14:textId="57DAC403" w:rsidR="00E33652" w:rsidRPr="00E33652" w:rsidRDefault="00223C0D" w:rsidP="00E33652">
      <w:pPr>
        <w:ind w:right="94"/>
        <w:jc w:val="both"/>
        <w:outlineLvl w:val="0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&lt;</w:t>
      </w:r>
      <w:r w:rsidR="007A3FA5">
        <w:rPr>
          <w:rFonts w:ascii="Montserrat ExtraBold" w:hAnsi="Montserrat ExtraBold"/>
          <w:b/>
          <w:sz w:val="20"/>
          <w:szCs w:val="20"/>
        </w:rPr>
        <w:t>[</w:t>
      </w:r>
      <w:proofErr w:type="spellStart"/>
      <w:proofErr w:type="gramStart"/>
      <w:r>
        <w:rPr>
          <w:rFonts w:ascii="Montserrat ExtraBold" w:hAnsi="Montserrat ExtraBold"/>
          <w:b/>
          <w:sz w:val="20"/>
          <w:szCs w:val="20"/>
        </w:rPr>
        <w:t>Jefe</w:t>
      </w:r>
      <w:proofErr w:type="gramEnd"/>
      <w:r>
        <w:rPr>
          <w:rFonts w:ascii="Montserrat ExtraBold" w:hAnsi="Montserrat ExtraBold"/>
          <w:b/>
          <w:sz w:val="20"/>
          <w:szCs w:val="20"/>
        </w:rPr>
        <w:t>_Departamento</w:t>
      </w:r>
      <w:proofErr w:type="spellEnd"/>
      <w:r w:rsidR="007A3FA5">
        <w:rPr>
          <w:rFonts w:ascii="Montserrat ExtraBold" w:hAnsi="Montserrat ExtraBold"/>
          <w:b/>
          <w:sz w:val="20"/>
          <w:szCs w:val="20"/>
        </w:rPr>
        <w:t>]</w:t>
      </w:r>
      <w:r>
        <w:rPr>
          <w:rFonts w:ascii="Montserrat ExtraBold" w:hAnsi="Montserrat ExtraBold"/>
          <w:b/>
          <w:sz w:val="20"/>
          <w:szCs w:val="20"/>
        </w:rPr>
        <w:t>&gt;</w:t>
      </w:r>
    </w:p>
    <w:p w14:paraId="75EAF89D" w14:textId="77777777" w:rsidR="00E33652" w:rsidRDefault="00E33652" w:rsidP="00E33652">
      <w:pPr>
        <w:ind w:right="94"/>
        <w:jc w:val="both"/>
        <w:outlineLvl w:val="0"/>
        <w:rPr>
          <w:rFonts w:ascii="Arial" w:hAnsi="Arial" w:cs="Arial"/>
          <w:sz w:val="20"/>
          <w:szCs w:val="20"/>
          <w:lang w:val="es-ES"/>
        </w:rPr>
      </w:pPr>
      <w:r w:rsidRPr="00E33652">
        <w:rPr>
          <w:rFonts w:ascii="Montserrat ExtraBold" w:hAnsi="Montserrat ExtraBold"/>
          <w:b/>
          <w:sz w:val="20"/>
          <w:szCs w:val="20"/>
        </w:rPr>
        <w:t>Jefe del Departamento de Sistemas Computacionales</w:t>
      </w:r>
      <w:r>
        <w:rPr>
          <w:rFonts w:ascii="Arial" w:hAnsi="Arial" w:cs="Arial"/>
          <w:sz w:val="20"/>
          <w:szCs w:val="20"/>
          <w:lang w:val="es-ES"/>
        </w:rPr>
        <w:t>.</w:t>
      </w:r>
    </w:p>
    <w:p w14:paraId="7E09C2A5" w14:textId="77777777" w:rsidR="00B70F7F" w:rsidRDefault="00B70F7F" w:rsidP="00B70F7F">
      <w:pPr>
        <w:spacing w:line="276" w:lineRule="auto"/>
        <w:ind w:right="94"/>
        <w:rPr>
          <w:rFonts w:ascii="Montserrat ExtraBold" w:hAnsi="Montserrat ExtraBold"/>
          <w:b/>
          <w:sz w:val="20"/>
          <w:szCs w:val="20"/>
        </w:rPr>
      </w:pPr>
    </w:p>
    <w:p w14:paraId="7A72958D" w14:textId="77777777" w:rsidR="00E33652" w:rsidRPr="00B1551B" w:rsidRDefault="00E33652" w:rsidP="00B70F7F">
      <w:pPr>
        <w:spacing w:line="276" w:lineRule="auto"/>
        <w:ind w:right="94"/>
        <w:rPr>
          <w:rFonts w:ascii="Soberana Sans" w:hAnsi="Soberana Sans"/>
          <w:sz w:val="18"/>
          <w:szCs w:val="18"/>
          <w:lang w:val="es-ES"/>
        </w:rPr>
      </w:pPr>
    </w:p>
    <w:p w14:paraId="577D3B30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7A547507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151A9085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37270546" w14:textId="63E0D501" w:rsidR="00B70F7F" w:rsidRDefault="00E33652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  <w:r>
        <w:rPr>
          <w:rFonts w:ascii="Montserrat Medium" w:hAnsi="Montserrat Medium"/>
          <w:sz w:val="16"/>
          <w:szCs w:val="16"/>
          <w:lang w:val="es-ES"/>
        </w:rPr>
        <w:t>C.p.</w:t>
      </w:r>
      <w:r>
        <w:rPr>
          <w:rFonts w:ascii="Montserrat Medium" w:hAnsi="Montserrat Medium"/>
          <w:sz w:val="16"/>
          <w:szCs w:val="16"/>
          <w:lang w:val="es-ES"/>
        </w:rPr>
        <w:tab/>
      </w:r>
      <w:r w:rsidR="00223C0D">
        <w:rPr>
          <w:rFonts w:ascii="Montserrat Medium" w:hAnsi="Montserrat Medium"/>
          <w:sz w:val="16"/>
          <w:szCs w:val="16"/>
          <w:lang w:val="es-ES"/>
        </w:rPr>
        <w:t>&lt;</w:t>
      </w:r>
      <w:r w:rsidR="007A3FA5">
        <w:rPr>
          <w:rFonts w:ascii="Montserrat Medium" w:hAnsi="Montserrat Medium"/>
          <w:sz w:val="16"/>
          <w:szCs w:val="16"/>
          <w:lang w:val="es-ES"/>
        </w:rPr>
        <w:t>[</w:t>
      </w:r>
      <w:proofErr w:type="spellStart"/>
      <w:proofErr w:type="gramStart"/>
      <w:r w:rsidR="00223C0D">
        <w:rPr>
          <w:rFonts w:ascii="Montserrat Medium" w:hAnsi="Montserrat Medium"/>
          <w:sz w:val="16"/>
          <w:szCs w:val="16"/>
          <w:lang w:val="es-ES"/>
        </w:rPr>
        <w:t>Jefe</w:t>
      </w:r>
      <w:proofErr w:type="gramEnd"/>
      <w:r w:rsidR="00223C0D">
        <w:rPr>
          <w:rFonts w:ascii="Montserrat Medium" w:hAnsi="Montserrat Medium"/>
          <w:sz w:val="16"/>
          <w:szCs w:val="16"/>
          <w:lang w:val="es-ES"/>
        </w:rPr>
        <w:t>_Tutorias</w:t>
      </w:r>
      <w:proofErr w:type="spellEnd"/>
      <w:r w:rsidR="007A3FA5">
        <w:rPr>
          <w:rFonts w:ascii="Montserrat Medium" w:hAnsi="Montserrat Medium"/>
          <w:sz w:val="16"/>
          <w:szCs w:val="16"/>
          <w:lang w:val="es-ES"/>
        </w:rPr>
        <w:t>]</w:t>
      </w:r>
      <w:r w:rsidR="00223C0D">
        <w:rPr>
          <w:rFonts w:ascii="Montserrat Medium" w:hAnsi="Montserrat Medium"/>
          <w:sz w:val="16"/>
          <w:szCs w:val="16"/>
          <w:lang w:val="es-ES"/>
        </w:rPr>
        <w:t>&gt;</w:t>
      </w:r>
      <w:r w:rsidR="00E66921">
        <w:rPr>
          <w:rFonts w:ascii="Montserrat Medium" w:hAnsi="Montserrat Medium"/>
          <w:sz w:val="16"/>
          <w:szCs w:val="16"/>
          <w:lang w:val="es-ES"/>
        </w:rPr>
        <w:t xml:space="preserve">. Jefe de </w:t>
      </w:r>
      <w:r w:rsidRPr="00E33652">
        <w:rPr>
          <w:rFonts w:ascii="Montserrat Medium" w:hAnsi="Montserrat Medium"/>
          <w:sz w:val="16"/>
          <w:szCs w:val="16"/>
          <w:lang w:val="es-ES"/>
        </w:rPr>
        <w:t xml:space="preserve">Tutorías en </w:t>
      </w:r>
      <w:r w:rsidR="00DA3A96">
        <w:rPr>
          <w:rFonts w:ascii="Montserrat Medium" w:hAnsi="Montserrat Medium"/>
          <w:sz w:val="16"/>
          <w:szCs w:val="16"/>
          <w:lang w:val="es-ES"/>
        </w:rPr>
        <w:t xml:space="preserve">el </w:t>
      </w:r>
      <w:r w:rsidRPr="00E33652">
        <w:rPr>
          <w:rFonts w:ascii="Montserrat Medium" w:hAnsi="Montserrat Medium"/>
          <w:sz w:val="16"/>
          <w:szCs w:val="16"/>
          <w:lang w:val="es-ES"/>
        </w:rPr>
        <w:t>Departamento de Sistemas Computacionales.</w:t>
      </w:r>
    </w:p>
    <w:p w14:paraId="6F1549EA" w14:textId="77777777" w:rsidR="00E33652" w:rsidRPr="00BB67FA" w:rsidRDefault="00E33652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</w:p>
    <w:p w14:paraId="6F0228CA" w14:textId="378877CA" w:rsidR="00B70F7F" w:rsidRPr="00BB67FA" w:rsidRDefault="00E33652" w:rsidP="00B70F7F">
      <w:pPr>
        <w:tabs>
          <w:tab w:val="left" w:pos="1725"/>
        </w:tabs>
        <w:ind w:right="94"/>
        <w:rPr>
          <w:rFonts w:ascii="Montserrat Medium" w:hAnsi="Montserrat Medium"/>
          <w:sz w:val="16"/>
          <w:szCs w:val="16"/>
        </w:rPr>
      </w:pPr>
      <w:r>
        <w:rPr>
          <w:rFonts w:ascii="Montserrat Medium" w:hAnsi="Montserrat Medium"/>
          <w:sz w:val="16"/>
          <w:szCs w:val="16"/>
        </w:rPr>
        <w:t>BSR/jsv</w:t>
      </w:r>
    </w:p>
    <w:p w14:paraId="7EA9015B" w14:textId="77777777" w:rsidR="004C2C75" w:rsidRPr="00B70F7F" w:rsidRDefault="004C2C75" w:rsidP="00B70F7F"/>
    <w:sectPr w:rsidR="004C2C75" w:rsidRPr="00B70F7F" w:rsidSect="00EB40BA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2835" w:right="1191" w:bottom="1985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E245AA" w14:textId="77777777" w:rsidR="00B51149" w:rsidRDefault="00B51149" w:rsidP="00EB40BA">
      <w:r>
        <w:separator/>
      </w:r>
    </w:p>
  </w:endnote>
  <w:endnote w:type="continuationSeparator" w:id="0">
    <w:p w14:paraId="387FA453" w14:textId="77777777" w:rsidR="00B51149" w:rsidRDefault="00B51149" w:rsidP="00EB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20CA3" w14:textId="77777777" w:rsidR="003C607F" w:rsidRDefault="003C60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63B92" w14:textId="77777777" w:rsidR="003978CD" w:rsidRDefault="000515ED" w:rsidP="00D95107">
    <w:pPr>
      <w:pStyle w:val="Footer"/>
      <w:jc w:val="center"/>
    </w:pPr>
    <w:r w:rsidRPr="000515ED">
      <w:rPr>
        <w:noProof/>
        <w:lang w:eastAsia="es-MX"/>
      </w:rPr>
      <w:drawing>
        <wp:inline distT="0" distB="0" distL="0" distR="0" wp14:anchorId="0E7AB26D" wp14:editId="141BAC68">
          <wp:extent cx="6115685" cy="486256"/>
          <wp:effectExtent l="0" t="0" r="0" b="9525"/>
          <wp:docPr id="1" name="Imagen 1" descr="C:\Users\frank\Pictures\sistema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k\Pictures\sistema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685" cy="4862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83DBC" w14:textId="77777777" w:rsidR="003C607F" w:rsidRDefault="003C60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0442E" w14:textId="77777777" w:rsidR="00B51149" w:rsidRDefault="00B51149" w:rsidP="00EB40BA">
      <w:r>
        <w:separator/>
      </w:r>
    </w:p>
  </w:footnote>
  <w:footnote w:type="continuationSeparator" w:id="0">
    <w:p w14:paraId="534C4519" w14:textId="77777777" w:rsidR="00B51149" w:rsidRDefault="00B51149" w:rsidP="00EB4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69C26" w14:textId="77777777" w:rsidR="00EB40BA" w:rsidRDefault="00B51149">
    <w:pPr>
      <w:pStyle w:val="Header"/>
    </w:pPr>
    <w:r>
      <w:rPr>
        <w:noProof/>
        <w:lang w:eastAsia="es-MX"/>
      </w:rPr>
      <w:pict w14:anchorId="46F608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4" o:spid="_x0000_s2059" type="#_x0000_t75" style="position:absolute;margin-left:0;margin-top:0;width:396.05pt;height:396.5pt;z-index:-251657216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B59865" w14:textId="4EA8DCEB" w:rsidR="004C2C75" w:rsidRDefault="004C2C75" w:rsidP="00D95107">
    <w:pPr>
      <w:pStyle w:val="Header"/>
      <w:rPr>
        <w:noProof/>
        <w:lang w:eastAsia="es-MX"/>
      </w:rPr>
    </w:pPr>
    <w:r w:rsidRPr="00852B92"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67A45447" wp14:editId="5B1E604A">
          <wp:simplePos x="0" y="0"/>
          <wp:positionH relativeFrom="column">
            <wp:posOffset>-885825</wp:posOffset>
          </wp:positionH>
          <wp:positionV relativeFrom="paragraph">
            <wp:posOffset>-429895</wp:posOffset>
          </wp:positionV>
          <wp:extent cx="7765576" cy="10039304"/>
          <wp:effectExtent l="0" t="0" r="6985" b="63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576" cy="100393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C24ABAB" w14:textId="6B00C59E" w:rsidR="004E0CCE" w:rsidRDefault="004E0CCE" w:rsidP="004E0CCE">
    <w:pPr>
      <w:pStyle w:val="Header"/>
      <w:rPr>
        <w:noProof/>
        <w:lang w:eastAsia="es-MX"/>
      </w:rPr>
    </w:pPr>
    <w:r>
      <w:rPr>
        <w:noProof/>
        <w:lang w:eastAsia="es-MX"/>
      </w:rPr>
      <w:drawing>
        <wp:anchor distT="0" distB="0" distL="114300" distR="114300" simplePos="0" relativeHeight="251672576" behindDoc="1" locked="0" layoutInCell="1" allowOverlap="1" wp14:anchorId="76EC1298" wp14:editId="67F6329E">
          <wp:simplePos x="0" y="0"/>
          <wp:positionH relativeFrom="margin">
            <wp:align>right</wp:align>
          </wp:positionH>
          <wp:positionV relativeFrom="paragraph">
            <wp:posOffset>83820</wp:posOffset>
          </wp:positionV>
          <wp:extent cx="1181100" cy="669925"/>
          <wp:effectExtent l="0" t="0" r="0" b="0"/>
          <wp:wrapThrough wrapText="bothSides">
            <wp:wrapPolygon edited="0">
              <wp:start x="2787" y="1843"/>
              <wp:lineTo x="2090" y="4914"/>
              <wp:lineTo x="1742" y="12899"/>
              <wp:lineTo x="2787" y="17812"/>
              <wp:lineTo x="3135" y="19041"/>
              <wp:lineTo x="5226" y="19041"/>
              <wp:lineTo x="6271" y="17812"/>
              <wp:lineTo x="21252" y="13513"/>
              <wp:lineTo x="21252" y="8599"/>
              <wp:lineTo x="5574" y="1843"/>
              <wp:lineTo x="2787" y="1843"/>
            </wp:wrapPolygon>
          </wp:wrapThrough>
          <wp:docPr id="4" name="Imagen 4" descr="tecnm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tecnm_nuev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669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71552" behindDoc="0" locked="0" layoutInCell="1" allowOverlap="1" wp14:anchorId="59925458" wp14:editId="452BAAC0">
          <wp:simplePos x="0" y="0"/>
          <wp:positionH relativeFrom="margin">
            <wp:align>left</wp:align>
          </wp:positionH>
          <wp:positionV relativeFrom="paragraph">
            <wp:posOffset>70485</wp:posOffset>
          </wp:positionV>
          <wp:extent cx="3198495" cy="659765"/>
          <wp:effectExtent l="0" t="0" r="1905" b="6985"/>
          <wp:wrapNone/>
          <wp:docPr id="3" name="Imagen 3" descr="../../../../Downloads/EDUCACION%20LO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../../../../Downloads/EDUCACION%20LOGO.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8495" cy="659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DBA8903" wp14:editId="4521018C">
              <wp:simplePos x="0" y="0"/>
              <wp:positionH relativeFrom="margin">
                <wp:align>right</wp:align>
              </wp:positionH>
              <wp:positionV relativeFrom="paragraph">
                <wp:posOffset>667385</wp:posOffset>
              </wp:positionV>
              <wp:extent cx="2854960" cy="2286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432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271826" w14:textId="77777777" w:rsidR="004E0CCE" w:rsidRDefault="004E0CCE" w:rsidP="004E0CCE">
                          <w:pPr>
                            <w:jc w:val="right"/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color w:val="000000"/>
                              <w:sz w:val="16"/>
                              <w:szCs w:val="16"/>
                              <w:shd w:val="clear" w:color="auto" w:fill="FFFFFF"/>
                              <w:lang w:val="es-ES_tradnl" w:eastAsia="es-ES_tradnl"/>
                            </w:rPr>
                            <w:t>Instituto Tecnológico de Morelia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A8903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173.6pt;margin-top:52.55pt;width:224.8pt;height:18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" filled="f" stroked="f">
              <v:textbox>
                <w:txbxContent>
                  <w:p w14:paraId="58271826" w14:textId="77777777" w:rsidR="004E0CCE" w:rsidRDefault="004E0CCE" w:rsidP="004E0CCE">
                    <w:pPr>
                      <w:jc w:val="right"/>
                    </w:pPr>
                    <w:r>
                      <w:rPr>
                        <w:rFonts w:ascii="Montserrat Medium" w:hAnsi="Montserrat Medium"/>
                        <w:b/>
                        <w:bCs/>
                        <w:color w:val="000000"/>
                        <w:sz w:val="16"/>
                        <w:szCs w:val="16"/>
                        <w:shd w:val="clear" w:color="auto" w:fill="FFFFFF"/>
                        <w:lang w:val="es-ES_tradnl" w:eastAsia="es-ES_tradnl"/>
                      </w:rPr>
                      <w:t>Instituto Tecnológico de Morelia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5DA8615" w14:textId="77777777" w:rsidR="004E0CCE" w:rsidRDefault="004E0CCE" w:rsidP="004E0CCE">
    <w:pPr>
      <w:pStyle w:val="Header"/>
    </w:pPr>
  </w:p>
  <w:p w14:paraId="7B5687A0" w14:textId="77777777" w:rsidR="004E0CCE" w:rsidRDefault="004E0CCE" w:rsidP="004E0CCE"/>
  <w:p w14:paraId="5CA40327" w14:textId="263B2662" w:rsidR="00EB40BA" w:rsidRDefault="00EB40BA" w:rsidP="00D95107">
    <w:pPr>
      <w:pStyle w:val="Header"/>
    </w:pPr>
  </w:p>
  <w:p w14:paraId="1B19CC4E" w14:textId="77777777" w:rsidR="004C2C75" w:rsidRDefault="004C2C7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4503C" w14:textId="77777777" w:rsidR="00EB40BA" w:rsidRDefault="00B51149">
    <w:pPr>
      <w:pStyle w:val="Header"/>
    </w:pPr>
    <w:r>
      <w:rPr>
        <w:noProof/>
        <w:lang w:eastAsia="es-MX"/>
      </w:rPr>
      <w:pict w14:anchorId="04B1DD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3" o:spid="_x0000_s2058" type="#_x0000_t75" style="position:absolute;margin-left:0;margin-top:0;width:396.05pt;height:396.5pt;z-index:-251658240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" w:vendorID="64" w:dllVersion="4096" w:nlCheck="1" w:checkStyle="0"/>
  <w:activeWritingStyle w:appName="MSWord" w:lang="pt-BR" w:vendorID="64" w:dllVersion="0" w:nlCheck="1" w:checkStyle="0"/>
  <w:activeWritingStyle w:appName="MSWord" w:lang="es-ES_tradnl" w:vendorID="64" w:dllVersion="6" w:nlCheck="1" w:checkStyle="1"/>
  <w:activeWritingStyle w:appName="MSWord" w:lang="es-MX" w:vendorID="64" w:dllVersion="4096" w:nlCheck="1" w:checkStyle="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75"/>
    <w:rsid w:val="00002677"/>
    <w:rsid w:val="000515ED"/>
    <w:rsid w:val="0005692C"/>
    <w:rsid w:val="000A2BAD"/>
    <w:rsid w:val="000A7BF9"/>
    <w:rsid w:val="0010739E"/>
    <w:rsid w:val="00137A3B"/>
    <w:rsid w:val="001D0BCC"/>
    <w:rsid w:val="00223C0D"/>
    <w:rsid w:val="00265B3C"/>
    <w:rsid w:val="0027004F"/>
    <w:rsid w:val="002A68D5"/>
    <w:rsid w:val="002E08DC"/>
    <w:rsid w:val="002E5D0D"/>
    <w:rsid w:val="002F01AA"/>
    <w:rsid w:val="002F1273"/>
    <w:rsid w:val="002F3DAE"/>
    <w:rsid w:val="00314B1F"/>
    <w:rsid w:val="00316059"/>
    <w:rsid w:val="00325540"/>
    <w:rsid w:val="00361EF0"/>
    <w:rsid w:val="00367DE6"/>
    <w:rsid w:val="003813D6"/>
    <w:rsid w:val="003978CD"/>
    <w:rsid w:val="003C3DC6"/>
    <w:rsid w:val="003C607F"/>
    <w:rsid w:val="003F0C08"/>
    <w:rsid w:val="00405F34"/>
    <w:rsid w:val="004171CF"/>
    <w:rsid w:val="00444187"/>
    <w:rsid w:val="0048159E"/>
    <w:rsid w:val="004C2C75"/>
    <w:rsid w:val="004D5500"/>
    <w:rsid w:val="004E0CCE"/>
    <w:rsid w:val="004E3695"/>
    <w:rsid w:val="00505AF9"/>
    <w:rsid w:val="00536420"/>
    <w:rsid w:val="00562B8F"/>
    <w:rsid w:val="005C5F7F"/>
    <w:rsid w:val="005D4233"/>
    <w:rsid w:val="005E48D4"/>
    <w:rsid w:val="006008ED"/>
    <w:rsid w:val="00616AA0"/>
    <w:rsid w:val="00625918"/>
    <w:rsid w:val="00670A24"/>
    <w:rsid w:val="00694313"/>
    <w:rsid w:val="006C0C9E"/>
    <w:rsid w:val="006D51E1"/>
    <w:rsid w:val="006E192A"/>
    <w:rsid w:val="0072331D"/>
    <w:rsid w:val="007271CD"/>
    <w:rsid w:val="00773B50"/>
    <w:rsid w:val="00787F48"/>
    <w:rsid w:val="0079011F"/>
    <w:rsid w:val="007946A1"/>
    <w:rsid w:val="007A3FA5"/>
    <w:rsid w:val="00835352"/>
    <w:rsid w:val="008814CE"/>
    <w:rsid w:val="00886C3F"/>
    <w:rsid w:val="0095726A"/>
    <w:rsid w:val="009A5ABC"/>
    <w:rsid w:val="009B733E"/>
    <w:rsid w:val="009D76A8"/>
    <w:rsid w:val="009E44CC"/>
    <w:rsid w:val="009F2B48"/>
    <w:rsid w:val="00A01590"/>
    <w:rsid w:val="00A35780"/>
    <w:rsid w:val="00A53E9D"/>
    <w:rsid w:val="00A60825"/>
    <w:rsid w:val="00A7039E"/>
    <w:rsid w:val="00A758FF"/>
    <w:rsid w:val="00A75BCB"/>
    <w:rsid w:val="00AB3800"/>
    <w:rsid w:val="00B01142"/>
    <w:rsid w:val="00B1134E"/>
    <w:rsid w:val="00B23329"/>
    <w:rsid w:val="00B42EED"/>
    <w:rsid w:val="00B51149"/>
    <w:rsid w:val="00B70F7F"/>
    <w:rsid w:val="00B75D6E"/>
    <w:rsid w:val="00B806B4"/>
    <w:rsid w:val="00B92D70"/>
    <w:rsid w:val="00BA67E6"/>
    <w:rsid w:val="00C53AE1"/>
    <w:rsid w:val="00C90A28"/>
    <w:rsid w:val="00C97077"/>
    <w:rsid w:val="00D04377"/>
    <w:rsid w:val="00D74B60"/>
    <w:rsid w:val="00D95107"/>
    <w:rsid w:val="00DA3A96"/>
    <w:rsid w:val="00DB4A81"/>
    <w:rsid w:val="00DC3AB3"/>
    <w:rsid w:val="00DD359E"/>
    <w:rsid w:val="00DF39FF"/>
    <w:rsid w:val="00E30F71"/>
    <w:rsid w:val="00E31A1D"/>
    <w:rsid w:val="00E33652"/>
    <w:rsid w:val="00E5536F"/>
    <w:rsid w:val="00E66921"/>
    <w:rsid w:val="00EB40BA"/>
    <w:rsid w:val="00EE449D"/>
    <w:rsid w:val="00F07086"/>
    <w:rsid w:val="00F1645C"/>
    <w:rsid w:val="00F40842"/>
    <w:rsid w:val="00F50F9B"/>
    <w:rsid w:val="00F52A30"/>
    <w:rsid w:val="00F566E2"/>
    <w:rsid w:val="00F569ED"/>
    <w:rsid w:val="00F60536"/>
    <w:rsid w:val="00F65B57"/>
    <w:rsid w:val="00F83343"/>
    <w:rsid w:val="00F97C15"/>
    <w:rsid w:val="00FA798B"/>
    <w:rsid w:val="00FC4805"/>
    <w:rsid w:val="00FD2319"/>
    <w:rsid w:val="00FD418F"/>
    <w:rsid w:val="00FF19D3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35BFB0ED"/>
  <w15:docId w15:val="{A3726538-C359-431A-999C-91316DF1A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F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B40BA"/>
  </w:style>
  <w:style w:type="paragraph" w:styleId="Footer">
    <w:name w:val="footer"/>
    <w:basedOn w:val="Normal"/>
    <w:link w:val="Foot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B40BA"/>
  </w:style>
  <w:style w:type="paragraph" w:styleId="BalloonText">
    <w:name w:val="Balloon Text"/>
    <w:basedOn w:val="Normal"/>
    <w:link w:val="BalloonTextChar"/>
    <w:uiPriority w:val="99"/>
    <w:semiHidden/>
    <w:unhideWhenUsed/>
    <w:rsid w:val="003978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8CD"/>
    <w:rPr>
      <w:rFonts w:ascii="Tahoma" w:eastAsia="Times New Roman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\Downloads\ITM_sisgesinteg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ITM_sisgesintegral</Template>
  <TotalTime>19</TotalTime>
  <Pages>1</Pages>
  <Words>111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francisco vazquez villanueva</dc:creator>
  <cp:keywords/>
  <dc:description/>
  <cp:lastModifiedBy>Carlos Sebastian Rodriguez</cp:lastModifiedBy>
  <cp:revision>5</cp:revision>
  <cp:lastPrinted>2019-08-29T16:40:00Z</cp:lastPrinted>
  <dcterms:created xsi:type="dcterms:W3CDTF">2020-04-22T21:18:00Z</dcterms:created>
  <dcterms:modified xsi:type="dcterms:W3CDTF">2020-04-28T00:51:00Z</dcterms:modified>
</cp:coreProperties>
</file>