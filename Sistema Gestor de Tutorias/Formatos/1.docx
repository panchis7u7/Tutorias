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119A1" w14:textId="2E067448" w:rsidR="006C580D" w:rsidRPr="00BB67FA" w:rsidRDefault="006C580D" w:rsidP="008212B4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Morelia, Mich</w:t>
      </w:r>
      <w:r w:rsidRPr="00333ADB">
        <w:rPr>
          <w:rFonts w:ascii="Montserrat Medium" w:hAnsi="Montserrat Medium"/>
          <w:sz w:val="18"/>
          <w:szCs w:val="18"/>
        </w:rPr>
        <w:t xml:space="preserve">., </w:t>
      </w:r>
      <w:r w:rsidR="00A74F69">
        <w:rPr>
          <w:rFonts w:ascii="Montserrat Medium" w:hAnsi="Montserrat Medium"/>
          <w:sz w:val="18"/>
          <w:szCs w:val="18"/>
        </w:rPr>
        <w:t>13</w:t>
      </w:r>
      <w:r w:rsidR="00095D4F">
        <w:rPr>
          <w:rFonts w:ascii="Montserrat Medium" w:hAnsi="Montserrat Medium"/>
          <w:sz w:val="18"/>
          <w:szCs w:val="18"/>
        </w:rPr>
        <w:t xml:space="preserve"> de enero/2020</w:t>
      </w:r>
    </w:p>
    <w:p w14:paraId="60510D3A" w14:textId="6450802A" w:rsidR="006C580D" w:rsidRPr="00BB67FA" w:rsidRDefault="006C580D" w:rsidP="006C580D">
      <w:pPr>
        <w:ind w:right="51"/>
        <w:jc w:val="right"/>
        <w:rPr>
          <w:rFonts w:ascii="Montserrat Medium" w:hAnsi="Montserrat Medium"/>
          <w:sz w:val="18"/>
          <w:szCs w:val="18"/>
        </w:rPr>
      </w:pPr>
      <w:r w:rsidRPr="00BB67FA">
        <w:rPr>
          <w:rFonts w:ascii="Montserrat Medium" w:hAnsi="Montserrat Medium"/>
          <w:sz w:val="18"/>
          <w:szCs w:val="18"/>
        </w:rPr>
        <w:t xml:space="preserve">    </w:t>
      </w:r>
      <w:r w:rsidR="00D80E19">
        <w:rPr>
          <w:rFonts w:ascii="Montserrat Medium" w:hAnsi="Montserrat Medium"/>
          <w:sz w:val="18"/>
          <w:szCs w:val="18"/>
        </w:rPr>
        <w:t>OFICIO</w:t>
      </w:r>
      <w:r w:rsidRPr="00BB67FA">
        <w:rPr>
          <w:rFonts w:ascii="Montserrat Medium" w:hAnsi="Montserrat Medium"/>
          <w:sz w:val="18"/>
          <w:szCs w:val="18"/>
        </w:rPr>
        <w:t xml:space="preserve"> No. </w:t>
      </w:r>
      <w:r w:rsidR="00095D4F">
        <w:rPr>
          <w:rFonts w:ascii="Montserrat Medium" w:hAnsi="Montserrat Medium"/>
          <w:sz w:val="18"/>
          <w:szCs w:val="18"/>
        </w:rPr>
        <w:t>003</w:t>
      </w:r>
      <w:r w:rsidR="00E962AD">
        <w:rPr>
          <w:rFonts w:ascii="Montserrat Medium" w:hAnsi="Montserrat Medium"/>
          <w:sz w:val="18"/>
          <w:szCs w:val="18"/>
        </w:rPr>
        <w:t>/20</w:t>
      </w:r>
      <w:r w:rsidR="00095D4F">
        <w:rPr>
          <w:rFonts w:ascii="Montserrat Medium" w:hAnsi="Montserrat Medium"/>
          <w:sz w:val="18"/>
          <w:szCs w:val="18"/>
        </w:rPr>
        <w:t>20</w:t>
      </w:r>
    </w:p>
    <w:p w14:paraId="419F6290" w14:textId="0BBEBF36" w:rsidR="006C580D" w:rsidRPr="00BB67FA" w:rsidRDefault="0004425A" w:rsidP="006C580D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&lt;[Jefe_</w:t>
      </w:r>
      <w:r w:rsidRPr="000E50A3">
        <w:rPr>
          <w:rFonts w:ascii="Montserrat ExtraBold" w:hAnsi="Montserrat ExtraBold" w:cs="Arial"/>
          <w:b/>
          <w:sz w:val="20"/>
          <w:szCs w:val="20"/>
        </w:rPr>
        <w:t>Desarrollo</w:t>
      </w:r>
      <w:r>
        <w:rPr>
          <w:rFonts w:ascii="Montserrat ExtraBold" w:hAnsi="Montserrat ExtraBold" w:cs="Arial"/>
          <w:b/>
          <w:sz w:val="20"/>
          <w:szCs w:val="20"/>
        </w:rPr>
        <w:t>_</w:t>
      </w:r>
      <w:r w:rsidRPr="000E50A3">
        <w:rPr>
          <w:rFonts w:ascii="Montserrat ExtraBold" w:hAnsi="Montserrat ExtraBold" w:cs="Arial"/>
          <w:b/>
          <w:sz w:val="20"/>
          <w:szCs w:val="20"/>
        </w:rPr>
        <w:t>Académico</w:t>
      </w:r>
      <w:r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A950FF2" w14:textId="6B26F370" w:rsidR="006C580D" w:rsidRPr="00BB67FA" w:rsidRDefault="00D80E19" w:rsidP="006C580D">
      <w:pPr>
        <w:ind w:right="94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JEFA DE DEPTO. DE DESARROLLO ACADÉMICO</w:t>
      </w:r>
    </w:p>
    <w:p w14:paraId="63918463" w14:textId="77777777" w:rsidR="006C580D" w:rsidRDefault="006C580D" w:rsidP="006C580D">
      <w:pPr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  <w:r w:rsidRPr="00BB67FA"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0DD2506D" w14:textId="53341F5B" w:rsidR="00D80E19" w:rsidRDefault="00D80E19" w:rsidP="00D80E19">
      <w:pPr>
        <w:ind w:right="94"/>
        <w:jc w:val="right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Atn. </w:t>
      </w:r>
      <w:r w:rsidR="0004425A">
        <w:rPr>
          <w:rFonts w:ascii="Montserrat ExtraBold" w:hAnsi="Montserrat ExtraBold" w:cs="Arial"/>
          <w:b/>
          <w:sz w:val="20"/>
          <w:szCs w:val="20"/>
        </w:rPr>
        <w:t>&lt;[Jefe_Tutorias_Institucional]&gt;</w:t>
      </w:r>
    </w:p>
    <w:p w14:paraId="15C08172" w14:textId="3985350B" w:rsidR="00D80E19" w:rsidRPr="00BB67FA" w:rsidRDefault="00D80E19" w:rsidP="00D80E19">
      <w:pPr>
        <w:ind w:right="94"/>
        <w:jc w:val="right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Coord. I</w:t>
      </w:r>
      <w:r w:rsidR="00775B48">
        <w:rPr>
          <w:rFonts w:ascii="Montserrat ExtraBold" w:hAnsi="Montserrat ExtraBold" w:cs="Arial"/>
          <w:b/>
          <w:sz w:val="20"/>
          <w:szCs w:val="20"/>
        </w:rPr>
        <w:t>nstitucional de Tutorías</w:t>
      </w:r>
    </w:p>
    <w:p w14:paraId="3BFF25EA" w14:textId="77777777" w:rsidR="006C580D" w:rsidRPr="00B9627E" w:rsidRDefault="006C580D" w:rsidP="006C580D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177B05A9" w14:textId="1CDE11A9" w:rsidR="00D80E19" w:rsidRDefault="00D80E19" w:rsidP="006C580D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Por medio de</w:t>
      </w:r>
      <w:r w:rsidR="00993C0D">
        <w:rPr>
          <w:rFonts w:ascii="Montserrat Medium" w:hAnsi="Montserrat Medium" w:cs="Arial"/>
          <w:sz w:val="20"/>
          <w:szCs w:val="20"/>
          <w:lang w:val="es-ES"/>
        </w:rPr>
        <w:t xml:space="preserve">l </w:t>
      </w:r>
      <w:r>
        <w:rPr>
          <w:rFonts w:ascii="Montserrat Medium" w:hAnsi="Montserrat Medium" w:cs="Arial"/>
          <w:sz w:val="20"/>
          <w:szCs w:val="20"/>
          <w:lang w:val="es-ES"/>
        </w:rPr>
        <w:t xml:space="preserve">presente informo el nombre de los tutores que estarán a cargo de los alumnos de nuevo ingreso, semestre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&lt;[Periodo_Inicio]&gt;</w:t>
      </w:r>
      <w:r w:rsidR="00E43BE7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-</w:t>
      </w:r>
      <w:r w:rsidR="00E43BE7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&lt;[Periodo_Final]&gt;</w:t>
      </w:r>
      <w:r w:rsidR="00095D4F">
        <w:rPr>
          <w:rFonts w:ascii="Montserrat Medium" w:hAnsi="Montserrat Medium" w:cs="Arial"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&lt;[A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n-US"/>
        </w:rPr>
        <w:t>ño_Periodo]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&gt;</w:t>
      </w:r>
      <w:r w:rsidR="00333ADB">
        <w:rPr>
          <w:rFonts w:ascii="Montserrat Medium" w:hAnsi="Montserrat Medium" w:cs="Arial"/>
          <w:sz w:val="20"/>
          <w:szCs w:val="20"/>
          <w:lang w:val="es-ES"/>
        </w:rPr>
        <w:t>, del Departamento de Sistemas Computacionales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2200"/>
        <w:gridCol w:w="2997"/>
        <w:gridCol w:w="1511"/>
      </w:tblGrid>
      <w:tr w:rsidR="00993C0D" w14:paraId="54BDD445" w14:textId="77777777" w:rsidTr="008212B4">
        <w:tc>
          <w:tcPr>
            <w:tcW w:w="2913" w:type="dxa"/>
          </w:tcPr>
          <w:p w14:paraId="40AF722D" w14:textId="503D0F24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Nombre</w:t>
            </w:r>
          </w:p>
        </w:tc>
        <w:tc>
          <w:tcPr>
            <w:tcW w:w="2200" w:type="dxa"/>
          </w:tcPr>
          <w:p w14:paraId="25BBF587" w14:textId="6B4D52F0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Asignación</w:t>
            </w:r>
          </w:p>
        </w:tc>
        <w:tc>
          <w:tcPr>
            <w:tcW w:w="2997" w:type="dxa"/>
          </w:tcPr>
          <w:p w14:paraId="36C6F2F7" w14:textId="3731EF36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Correo electrónico</w:t>
            </w:r>
          </w:p>
        </w:tc>
        <w:tc>
          <w:tcPr>
            <w:tcW w:w="1511" w:type="dxa"/>
          </w:tcPr>
          <w:p w14:paraId="0963CD0B" w14:textId="3F49E833" w:rsidR="00D80E19" w:rsidRPr="00D80E19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Tel. 4433121570</w:t>
            </w:r>
          </w:p>
        </w:tc>
      </w:tr>
      <w:tr w:rsidR="00993C0D" w14:paraId="487CF0C7" w14:textId="77777777" w:rsidTr="008212B4">
        <w:tc>
          <w:tcPr>
            <w:tcW w:w="2913" w:type="dxa"/>
          </w:tcPr>
          <w:p w14:paraId="649B3E27" w14:textId="58A115B0" w:rsidR="00CA3DAB" w:rsidRP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&lt;[Nombre_</w:t>
            </w:r>
            <w:r w:rsidR="002936C2">
              <w:rPr>
                <w:rFonts w:ascii="Montserrat ExtraBold" w:hAnsi="Montserrat ExtraBold" w:cs="Arial"/>
                <w:b/>
                <w:sz w:val="20"/>
                <w:szCs w:val="20"/>
              </w:rPr>
              <w:t>Tutor</w:t>
            </w: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11853A87" w14:textId="72A55C1F" w:rsidR="00A32D19" w:rsidRDefault="0008603C" w:rsidP="00095D4F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noProof/>
                <w:sz w:val="20"/>
                <w:szCs w:val="20"/>
                <w:lang w:eastAsia="es-MX"/>
              </w:rPr>
              <w:t>&lt;[Imagen]&gt;</w:t>
            </w:r>
          </w:p>
        </w:tc>
        <w:tc>
          <w:tcPr>
            <w:tcW w:w="2200" w:type="dxa"/>
          </w:tcPr>
          <w:p w14:paraId="3F231041" w14:textId="32AFCCF8" w:rsidR="00333ADB" w:rsidRPr="00E962AD" w:rsidRDefault="00A74F6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>
              <w:t>Tutor del grupo “</w:t>
            </w:r>
            <w:r w:rsidR="009A4884">
              <w:t>&lt;</w:t>
            </w:r>
            <w:r w:rsidR="00A77556">
              <w:t>[</w:t>
            </w:r>
            <w:r w:rsidR="009A4884">
              <w:t>Grupo</w:t>
            </w:r>
            <w:r w:rsidR="00A77556">
              <w:t>]</w:t>
            </w:r>
            <w:r w:rsidR="009A4884">
              <w:t>&gt;</w:t>
            </w:r>
            <w:r w:rsidR="00333ADB" w:rsidRPr="00E962AD">
              <w:t>” de Sistemas Computacionales</w:t>
            </w:r>
          </w:p>
        </w:tc>
        <w:tc>
          <w:tcPr>
            <w:tcW w:w="2997" w:type="dxa"/>
          </w:tcPr>
          <w:p w14:paraId="3F3364D5" w14:textId="655E402E" w:rsidR="00333ADB" w:rsidRDefault="009A4884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31B00357" w14:textId="6307F88B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  <w:tr w:rsidR="00993C0D" w14:paraId="70EFD1C3" w14:textId="77777777" w:rsidTr="008212B4">
        <w:tc>
          <w:tcPr>
            <w:tcW w:w="2913" w:type="dxa"/>
          </w:tcPr>
          <w:p w14:paraId="1E8C6870" w14:textId="4F6CAA31" w:rsidR="00CA3DAB" w:rsidRP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&lt;[Nombre_</w:t>
            </w:r>
            <w:r w:rsidR="002936C2">
              <w:rPr>
                <w:rFonts w:ascii="Montserrat ExtraBold" w:hAnsi="Montserrat ExtraBold" w:cs="Arial"/>
                <w:b/>
                <w:sz w:val="20"/>
                <w:szCs w:val="20"/>
              </w:rPr>
              <w:t>Tutor</w:t>
            </w: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7C2DE9C4" w14:textId="72D9075F" w:rsidR="00A32D19" w:rsidRDefault="0008603C" w:rsidP="00095D4F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noProof/>
                <w:sz w:val="20"/>
                <w:szCs w:val="20"/>
                <w:lang w:eastAsia="es-MX"/>
              </w:rPr>
              <w:t>&lt;[Imagen]&gt;</w:t>
            </w:r>
          </w:p>
        </w:tc>
        <w:tc>
          <w:tcPr>
            <w:tcW w:w="2200" w:type="dxa"/>
          </w:tcPr>
          <w:p w14:paraId="086DFE7D" w14:textId="0F38ED22" w:rsidR="00333ADB" w:rsidRPr="00E962AD" w:rsidRDefault="00A74F6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>
              <w:t>Tutor del grupo “</w:t>
            </w:r>
            <w:r w:rsidR="009A4884">
              <w:t>&lt;</w:t>
            </w:r>
            <w:r w:rsidR="00A77556">
              <w:t>[</w:t>
            </w:r>
            <w:r w:rsidR="009A4884">
              <w:t>Grupo</w:t>
            </w:r>
            <w:r w:rsidR="00A77556">
              <w:t>]</w:t>
            </w:r>
            <w:r w:rsidR="009A4884">
              <w:t>&gt;</w:t>
            </w:r>
            <w:r w:rsidR="00333ADB" w:rsidRPr="00E962AD">
              <w:t>” de Sistemas Computacionales</w:t>
            </w:r>
          </w:p>
        </w:tc>
        <w:tc>
          <w:tcPr>
            <w:tcW w:w="2997" w:type="dxa"/>
          </w:tcPr>
          <w:p w14:paraId="7EC8C5AB" w14:textId="62979B6B" w:rsidR="00333ADB" w:rsidRDefault="009A4884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77541D2A" w14:textId="25CAD1A5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  <w:tr w:rsidR="00993C0D" w14:paraId="4DE4A9F6" w14:textId="77777777" w:rsidTr="008212B4">
        <w:tc>
          <w:tcPr>
            <w:tcW w:w="2913" w:type="dxa"/>
          </w:tcPr>
          <w:p w14:paraId="11FA5B21" w14:textId="699A5A15" w:rsid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&lt;[Nombre_</w:t>
            </w:r>
            <w:r w:rsidR="002936C2">
              <w:rPr>
                <w:rFonts w:ascii="Montserrat ExtraBold" w:hAnsi="Montserrat ExtraBold" w:cs="Arial"/>
                <w:b/>
                <w:sz w:val="20"/>
                <w:szCs w:val="20"/>
              </w:rPr>
              <w:t>Tutor</w:t>
            </w: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0DAB880A" w14:textId="083D6AFF" w:rsidR="0008603C" w:rsidRPr="001A5EB4" w:rsidRDefault="0008603C" w:rsidP="00CA3DAB">
            <w:pPr>
              <w:ind w:right="94"/>
              <w:rPr>
                <w:rFonts w:ascii="Montserrat ExtraBold" w:hAnsi="Montserrat ExtraBold" w:cs="Arial"/>
                <w:bCs/>
                <w:sz w:val="20"/>
                <w:szCs w:val="20"/>
              </w:rPr>
            </w:pPr>
            <w:r w:rsidRPr="001A5EB4">
              <w:rPr>
                <w:rFonts w:ascii="Montserrat ExtraBold" w:hAnsi="Montserrat ExtraBold" w:cs="Arial"/>
                <w:bCs/>
                <w:sz w:val="20"/>
                <w:szCs w:val="20"/>
              </w:rPr>
              <w:t>&lt;</w:t>
            </w:r>
            <w:r w:rsidR="001A5EB4">
              <w:rPr>
                <w:rFonts w:ascii="Montserrat ExtraBold" w:hAnsi="Montserrat ExtraBold" w:cs="Arial"/>
                <w:bCs/>
                <w:sz w:val="20"/>
                <w:szCs w:val="20"/>
              </w:rPr>
              <w:t>[</w:t>
            </w:r>
            <w:r w:rsidRPr="001A5EB4">
              <w:rPr>
                <w:rFonts w:ascii="Montserrat ExtraBold" w:hAnsi="Montserrat ExtraBold" w:cs="Arial"/>
                <w:bCs/>
                <w:sz w:val="20"/>
                <w:szCs w:val="20"/>
              </w:rPr>
              <w:t>Imagen]&gt;</w:t>
            </w:r>
          </w:p>
          <w:p w14:paraId="2DC45C81" w14:textId="34CFE210" w:rsidR="00A32D19" w:rsidRDefault="00A32D1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</w:p>
        </w:tc>
        <w:tc>
          <w:tcPr>
            <w:tcW w:w="2200" w:type="dxa"/>
          </w:tcPr>
          <w:p w14:paraId="611D8652" w14:textId="6342413F" w:rsidR="00333ADB" w:rsidRPr="00E962AD" w:rsidRDefault="00333ADB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 w:rsidRPr="00E962AD">
              <w:t>Tutor del grupo “</w:t>
            </w:r>
            <w:r w:rsidR="009A4884">
              <w:t>&lt;</w:t>
            </w:r>
            <w:r w:rsidR="00A77556">
              <w:t>[</w:t>
            </w:r>
            <w:r w:rsidR="009A4884">
              <w:t>Grupo</w:t>
            </w:r>
            <w:r w:rsidR="00A77556">
              <w:t>]</w:t>
            </w:r>
            <w:r w:rsidR="009A4884">
              <w:t>&gt;</w:t>
            </w:r>
            <w:r w:rsidRPr="00E962AD">
              <w:t>” de Sistemas Computacionales.</w:t>
            </w:r>
          </w:p>
        </w:tc>
        <w:tc>
          <w:tcPr>
            <w:tcW w:w="2997" w:type="dxa"/>
          </w:tcPr>
          <w:p w14:paraId="44B6E03D" w14:textId="4DB4FE76" w:rsidR="00333ADB" w:rsidRDefault="00182207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36C565F1" w14:textId="5DC7A888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</w:tbl>
    <w:p w14:paraId="465E5361" w14:textId="6594EAD3" w:rsidR="006C580D" w:rsidRPr="00BB67FA" w:rsidRDefault="006C580D" w:rsidP="006C580D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 w:rsidRPr="00BB67FA">
        <w:rPr>
          <w:rFonts w:ascii="Montserrat Medium" w:hAnsi="Montserrat Medium" w:cs="Arial"/>
          <w:sz w:val="20"/>
          <w:szCs w:val="20"/>
          <w:lang w:val="es-ES"/>
        </w:rPr>
        <w:tab/>
      </w:r>
      <w:r w:rsidRPr="00BB67FA">
        <w:rPr>
          <w:rFonts w:ascii="Montserrat Medium" w:hAnsi="Montserrat Medium" w:cs="Arial"/>
          <w:sz w:val="20"/>
          <w:szCs w:val="20"/>
          <w:lang w:val="es-ES"/>
        </w:rPr>
        <w:tab/>
      </w:r>
    </w:p>
    <w:p w14:paraId="62C7C3E9" w14:textId="49E992DE" w:rsidR="006C580D" w:rsidRPr="00BB67FA" w:rsidRDefault="00EB20F5" w:rsidP="006C580D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reciba un cordial saludo.</w:t>
      </w:r>
    </w:p>
    <w:p w14:paraId="1B467FDD" w14:textId="77777777" w:rsidR="006C580D" w:rsidRPr="00B9627E" w:rsidRDefault="006C580D" w:rsidP="006C580D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AA414C1" w14:textId="77777777" w:rsidR="006C580D" w:rsidRPr="00BB67FA" w:rsidRDefault="006C580D" w:rsidP="006C580D">
      <w:pPr>
        <w:ind w:right="94"/>
        <w:rPr>
          <w:rFonts w:ascii="Montserrat ExtraBold" w:hAnsi="Montserrat ExtraBold"/>
          <w:b/>
          <w:sz w:val="20"/>
          <w:szCs w:val="20"/>
        </w:rPr>
      </w:pPr>
      <w:r w:rsidRPr="00BB67FA"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03BD174B" w14:textId="77777777" w:rsidR="006C580D" w:rsidRPr="007652C8" w:rsidRDefault="006C580D" w:rsidP="006C580D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 w:rsidRPr="00966A21"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19E283D2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21E7C1F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53080C4C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76CC9FF7" w14:textId="77777777" w:rsidR="00B70F7F" w:rsidRPr="00381ED1" w:rsidRDefault="00B70F7F" w:rsidP="00B70F7F">
      <w:pPr>
        <w:ind w:right="94"/>
        <w:jc w:val="both"/>
        <w:outlineLvl w:val="0"/>
        <w:rPr>
          <w:rFonts w:ascii="Soberana Sans" w:hAnsi="Soberana Sans"/>
          <w:b/>
          <w:sz w:val="18"/>
          <w:szCs w:val="18"/>
        </w:rPr>
      </w:pPr>
    </w:p>
    <w:p w14:paraId="62E796CE" w14:textId="77777777" w:rsidR="00BB4F6F" w:rsidRDefault="00BB4F6F" w:rsidP="00BB4F6F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CARLOS FABIÁN ESCUDERO GARCÍA</w:t>
      </w:r>
    </w:p>
    <w:p w14:paraId="7CC9345B" w14:textId="176D089B" w:rsidR="00B70F7F" w:rsidRDefault="00BB4F6F" w:rsidP="00BB4F6F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SUBDIRECTOR ACADÉMICO</w:t>
      </w:r>
    </w:p>
    <w:p w14:paraId="0DBAAC0E" w14:textId="77777777" w:rsidR="000E131F" w:rsidRPr="00381ED1" w:rsidRDefault="000E131F" w:rsidP="000E131F">
      <w:pPr>
        <w:ind w:right="94"/>
        <w:rPr>
          <w:rFonts w:ascii="Soberana Sans" w:hAnsi="Soberana Sans"/>
          <w:b/>
          <w:sz w:val="18"/>
          <w:szCs w:val="18"/>
        </w:rPr>
      </w:pPr>
    </w:p>
    <w:p w14:paraId="1993B1F3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521E7684" w14:textId="5058245B" w:rsidR="00B70F7F" w:rsidRPr="00BB67FA" w:rsidRDefault="00B70F7F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r w:rsidRPr="00BB67FA">
        <w:rPr>
          <w:rFonts w:ascii="Montserrat Medium" w:hAnsi="Montserrat Medium"/>
          <w:sz w:val="16"/>
          <w:szCs w:val="16"/>
          <w:lang w:val="es-ES"/>
        </w:rPr>
        <w:t>C.p.</w:t>
      </w:r>
      <w:r w:rsidRPr="00BB67FA">
        <w:rPr>
          <w:rFonts w:ascii="Montserrat Medium" w:hAnsi="Montserrat Medium"/>
          <w:sz w:val="16"/>
          <w:szCs w:val="16"/>
          <w:lang w:val="es-ES"/>
        </w:rPr>
        <w:tab/>
      </w:r>
      <w:r w:rsidR="00442550">
        <w:rPr>
          <w:rFonts w:ascii="Montserrat Medium" w:hAnsi="Montserrat Medium"/>
          <w:sz w:val="16"/>
          <w:szCs w:val="16"/>
          <w:lang w:val="es-ES"/>
        </w:rPr>
        <w:t>&lt;[Jefe_Tutorias]&gt;</w:t>
      </w:r>
      <w:r w:rsidR="000E131F">
        <w:rPr>
          <w:rFonts w:ascii="Montserrat Medium" w:hAnsi="Montserrat Medium"/>
          <w:sz w:val="16"/>
          <w:szCs w:val="16"/>
          <w:lang w:val="es-ES"/>
        </w:rPr>
        <w:t>. Coordinador Departamental de Tutorías.</w:t>
      </w:r>
    </w:p>
    <w:p w14:paraId="430C495B" w14:textId="5B9CDCDA" w:rsidR="004C2C75" w:rsidRPr="00B70F7F" w:rsidRDefault="000E131F" w:rsidP="00EB20F5">
      <w:pPr>
        <w:tabs>
          <w:tab w:val="left" w:pos="1725"/>
        </w:tabs>
        <w:ind w:right="94"/>
      </w:pPr>
      <w:r>
        <w:rPr>
          <w:rFonts w:ascii="Montserrat Medium" w:hAnsi="Montserrat Medium"/>
          <w:sz w:val="16"/>
          <w:szCs w:val="16"/>
        </w:rPr>
        <w:t>DSC</w:t>
      </w:r>
      <w:r w:rsidR="00B70F7F" w:rsidRPr="00BB67FA">
        <w:rPr>
          <w:rFonts w:ascii="Montserrat Medium" w:hAnsi="Montserrat Medium"/>
          <w:sz w:val="16"/>
          <w:szCs w:val="16"/>
        </w:rPr>
        <w:t>/</w:t>
      </w:r>
      <w:r w:rsidR="00E962AD">
        <w:rPr>
          <w:rFonts w:ascii="Montserrat Medium" w:hAnsi="Montserrat Medium"/>
          <w:sz w:val="16"/>
          <w:szCs w:val="16"/>
        </w:rPr>
        <w:t>jsv</w:t>
      </w:r>
    </w:p>
    <w:sectPr w:rsidR="004C2C75" w:rsidRPr="00B70F7F" w:rsidSect="008212B4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702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B1100E" w14:textId="77777777" w:rsidR="00051797" w:rsidRDefault="00051797" w:rsidP="00EB40BA">
      <w:r>
        <w:separator/>
      </w:r>
    </w:p>
  </w:endnote>
  <w:endnote w:type="continuationSeparator" w:id="0">
    <w:p w14:paraId="1DD0C447" w14:textId="77777777" w:rsidR="00051797" w:rsidRDefault="00051797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89FD6" w14:textId="77777777" w:rsidR="003978CD" w:rsidRDefault="008D56C2" w:rsidP="00D95107">
    <w:pPr>
      <w:pStyle w:val="Footer"/>
      <w:jc w:val="center"/>
    </w:pPr>
    <w:r>
      <w:rPr>
        <w:noProof/>
        <w:lang w:eastAsia="es-MX"/>
      </w:rPr>
      <w:drawing>
        <wp:inline distT="0" distB="0" distL="0" distR="0" wp14:anchorId="366EA7DF" wp14:editId="4E2AF159">
          <wp:extent cx="6115684" cy="484575"/>
          <wp:effectExtent l="19050" t="0" r="0" b="0"/>
          <wp:docPr id="6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etdirecci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15684" cy="484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FDEE0" w14:textId="77777777" w:rsidR="00051797" w:rsidRDefault="00051797" w:rsidP="00EB40BA">
      <w:r>
        <w:separator/>
      </w:r>
    </w:p>
  </w:footnote>
  <w:footnote w:type="continuationSeparator" w:id="0">
    <w:p w14:paraId="4D38B5D0" w14:textId="77777777" w:rsidR="00051797" w:rsidRDefault="00051797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D159B" w14:textId="77777777" w:rsidR="00EB40BA" w:rsidRDefault="00051797">
    <w:pPr>
      <w:pStyle w:val="Header"/>
    </w:pPr>
    <w:r>
      <w:rPr>
        <w:noProof/>
        <w:lang w:eastAsia="es-MX"/>
      </w:rPr>
      <w:pict w14:anchorId="03BC46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81A1" w14:textId="009826DF" w:rsidR="004C2C75" w:rsidRDefault="008212B4" w:rsidP="00D95107">
    <w:pPr>
      <w:pStyle w:val="Header"/>
      <w:rPr>
        <w:noProof/>
        <w:lang w:eastAsia="es-MX"/>
      </w:rPr>
    </w:pPr>
    <w:r w:rsidRPr="00165BDA"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555D7EC4" wp14:editId="4569EC9A">
          <wp:simplePos x="0" y="0"/>
          <wp:positionH relativeFrom="margin">
            <wp:posOffset>4934585</wp:posOffset>
          </wp:positionH>
          <wp:positionV relativeFrom="paragraph">
            <wp:posOffset>-258587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57" name="Imagen 57" descr="C:\Users\Vinculacion\Dropbox\comunicación y difusión\tecnm_nuev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inculacion\Dropbox\comunicación y difusión\tecnm_nuev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042ACE3" wp14:editId="67EEF106">
          <wp:simplePos x="0" y="0"/>
          <wp:positionH relativeFrom="margin">
            <wp:posOffset>0</wp:posOffset>
          </wp:positionH>
          <wp:positionV relativeFrom="paragraph">
            <wp:posOffset>-251128</wp:posOffset>
          </wp:positionV>
          <wp:extent cx="3197860" cy="659765"/>
          <wp:effectExtent l="0" t="0" r="2540" b="6985"/>
          <wp:wrapNone/>
          <wp:docPr id="58" name="Imagen 58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860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2C75"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8EC6F89" wp14:editId="6E4FE55D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59" name="Imagen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1B63008" w14:textId="63B70DC5" w:rsidR="00747721" w:rsidRDefault="00747721" w:rsidP="00747721">
    <w:pPr>
      <w:pStyle w:val="Header"/>
      <w:rPr>
        <w:noProof/>
        <w:lang w:eastAsia="es-MX"/>
      </w:rPr>
    </w:pPr>
  </w:p>
  <w:p w14:paraId="6998EF4D" w14:textId="552F16D8" w:rsidR="00EB40BA" w:rsidRDefault="008212B4" w:rsidP="00D95107">
    <w:pPr>
      <w:pStyle w:val="Head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8069F05" wp14:editId="3A153DFB">
              <wp:simplePos x="0" y="0"/>
              <wp:positionH relativeFrom="margin">
                <wp:posOffset>3350070</wp:posOffset>
              </wp:positionH>
              <wp:positionV relativeFrom="paragraph">
                <wp:posOffset>10804</wp:posOffset>
              </wp:positionV>
              <wp:extent cx="2854705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7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AA27F" w14:textId="77777777" w:rsidR="00747721" w:rsidRDefault="00747721" w:rsidP="00747721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8069F0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263.8pt;margin-top:.85pt;width:224.8pt;height:18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" filled="f" stroked="f">
              <v:textbox>
                <w:txbxContent>
                  <w:p w14:paraId="0BDAA27F" w14:textId="77777777" w:rsidR="00747721" w:rsidRDefault="00747721" w:rsidP="00747721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B2159CE" w14:textId="4C1177D5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4EAB1" w14:textId="77777777" w:rsidR="00EB40BA" w:rsidRDefault="00051797">
    <w:pPr>
      <w:pStyle w:val="Header"/>
    </w:pPr>
    <w:r>
      <w:rPr>
        <w:noProof/>
        <w:lang w:eastAsia="es-MX"/>
      </w:rPr>
      <w:pict w14:anchorId="6079CD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EB2A82"/>
    <w:multiLevelType w:val="hybridMultilevel"/>
    <w:tmpl w:val="9DEC0588"/>
    <w:lvl w:ilvl="0" w:tplc="7CF8A37E">
      <w:start w:val="3"/>
      <w:numFmt w:val="bullet"/>
      <w:lvlText w:val="-"/>
      <w:lvlJc w:val="left"/>
      <w:pPr>
        <w:ind w:left="720" w:hanging="360"/>
      </w:pPr>
      <w:rPr>
        <w:rFonts w:ascii="Montserrat ExtraBold" w:eastAsia="Times New Roman" w:hAnsi="Montserrat ExtraBold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activeWritingStyle w:appName="MSWord" w:lang="es-ES_tradnl" w:vendorID="64" w:dllVersion="4096" w:nlCheck="1" w:checkStyle="0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4425A"/>
    <w:rsid w:val="000451A5"/>
    <w:rsid w:val="00051797"/>
    <w:rsid w:val="0005692C"/>
    <w:rsid w:val="000729F6"/>
    <w:rsid w:val="0008603C"/>
    <w:rsid w:val="00095D4F"/>
    <w:rsid w:val="000A2BAD"/>
    <w:rsid w:val="000A7BF9"/>
    <w:rsid w:val="000E131F"/>
    <w:rsid w:val="00137A3B"/>
    <w:rsid w:val="00182207"/>
    <w:rsid w:val="001A1494"/>
    <w:rsid w:val="001A5EB4"/>
    <w:rsid w:val="001D0BCC"/>
    <w:rsid w:val="0023091B"/>
    <w:rsid w:val="00265B3C"/>
    <w:rsid w:val="0028578A"/>
    <w:rsid w:val="002936C2"/>
    <w:rsid w:val="002A68D5"/>
    <w:rsid w:val="002E08DC"/>
    <w:rsid w:val="002E5D0D"/>
    <w:rsid w:val="002F01AA"/>
    <w:rsid w:val="002F3DAE"/>
    <w:rsid w:val="00316059"/>
    <w:rsid w:val="00325540"/>
    <w:rsid w:val="00333ADB"/>
    <w:rsid w:val="00367DE6"/>
    <w:rsid w:val="00393E6C"/>
    <w:rsid w:val="003978CD"/>
    <w:rsid w:val="003E4769"/>
    <w:rsid w:val="00405F34"/>
    <w:rsid w:val="004171CF"/>
    <w:rsid w:val="00442550"/>
    <w:rsid w:val="0048159E"/>
    <w:rsid w:val="00490340"/>
    <w:rsid w:val="004C2C75"/>
    <w:rsid w:val="004D5500"/>
    <w:rsid w:val="004E58D5"/>
    <w:rsid w:val="00505AF9"/>
    <w:rsid w:val="00536420"/>
    <w:rsid w:val="005C13E0"/>
    <w:rsid w:val="005C5F7F"/>
    <w:rsid w:val="005C6424"/>
    <w:rsid w:val="005D4233"/>
    <w:rsid w:val="005E50B9"/>
    <w:rsid w:val="00625918"/>
    <w:rsid w:val="00670B48"/>
    <w:rsid w:val="00694313"/>
    <w:rsid w:val="006C0C9E"/>
    <w:rsid w:val="006C3CCC"/>
    <w:rsid w:val="006C580D"/>
    <w:rsid w:val="006F5485"/>
    <w:rsid w:val="007031C4"/>
    <w:rsid w:val="007271CD"/>
    <w:rsid w:val="00747721"/>
    <w:rsid w:val="00772BD4"/>
    <w:rsid w:val="00773B50"/>
    <w:rsid w:val="00775B48"/>
    <w:rsid w:val="00776088"/>
    <w:rsid w:val="00787F48"/>
    <w:rsid w:val="0079011F"/>
    <w:rsid w:val="007946A1"/>
    <w:rsid w:val="007C0593"/>
    <w:rsid w:val="008212B4"/>
    <w:rsid w:val="00835352"/>
    <w:rsid w:val="00866EC6"/>
    <w:rsid w:val="008814CE"/>
    <w:rsid w:val="00886C3F"/>
    <w:rsid w:val="008D56C2"/>
    <w:rsid w:val="008D581B"/>
    <w:rsid w:val="00953312"/>
    <w:rsid w:val="0095726A"/>
    <w:rsid w:val="00993C0D"/>
    <w:rsid w:val="009A4884"/>
    <w:rsid w:val="009A5ABC"/>
    <w:rsid w:val="009D76A8"/>
    <w:rsid w:val="009E44CC"/>
    <w:rsid w:val="009F2B48"/>
    <w:rsid w:val="00A01590"/>
    <w:rsid w:val="00A23E8B"/>
    <w:rsid w:val="00A32D19"/>
    <w:rsid w:val="00A53E9D"/>
    <w:rsid w:val="00A7039E"/>
    <w:rsid w:val="00A74F69"/>
    <w:rsid w:val="00A758FF"/>
    <w:rsid w:val="00A75BCB"/>
    <w:rsid w:val="00A77556"/>
    <w:rsid w:val="00AA5325"/>
    <w:rsid w:val="00AB3800"/>
    <w:rsid w:val="00B01142"/>
    <w:rsid w:val="00B1134E"/>
    <w:rsid w:val="00B23329"/>
    <w:rsid w:val="00B42EED"/>
    <w:rsid w:val="00B6708E"/>
    <w:rsid w:val="00B70F7F"/>
    <w:rsid w:val="00B75D6E"/>
    <w:rsid w:val="00B92D70"/>
    <w:rsid w:val="00BB17E9"/>
    <w:rsid w:val="00BB4F6F"/>
    <w:rsid w:val="00C13C1A"/>
    <w:rsid w:val="00C3050F"/>
    <w:rsid w:val="00C53AE1"/>
    <w:rsid w:val="00CA3DAB"/>
    <w:rsid w:val="00CF14F1"/>
    <w:rsid w:val="00D04377"/>
    <w:rsid w:val="00D52D7D"/>
    <w:rsid w:val="00D74B60"/>
    <w:rsid w:val="00D80E19"/>
    <w:rsid w:val="00D95107"/>
    <w:rsid w:val="00DA0D49"/>
    <w:rsid w:val="00DB4A81"/>
    <w:rsid w:val="00DC3AB3"/>
    <w:rsid w:val="00E31A1D"/>
    <w:rsid w:val="00E43BE7"/>
    <w:rsid w:val="00E578C4"/>
    <w:rsid w:val="00E962AD"/>
    <w:rsid w:val="00EB20F5"/>
    <w:rsid w:val="00EB40BA"/>
    <w:rsid w:val="00EE449D"/>
    <w:rsid w:val="00F07086"/>
    <w:rsid w:val="00F1645C"/>
    <w:rsid w:val="00F40842"/>
    <w:rsid w:val="00F50F9B"/>
    <w:rsid w:val="00F52A30"/>
    <w:rsid w:val="00F566E2"/>
    <w:rsid w:val="00F60536"/>
    <w:rsid w:val="00F65B57"/>
    <w:rsid w:val="00F76326"/>
    <w:rsid w:val="00F83343"/>
    <w:rsid w:val="00FC4805"/>
    <w:rsid w:val="00FD2319"/>
    <w:rsid w:val="00FD418F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130A7EEB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  <w:style w:type="table" w:styleId="TableGrid">
    <w:name w:val="Table Grid"/>
    <w:basedOn w:val="TableNormal"/>
    <w:uiPriority w:val="59"/>
    <w:rsid w:val="00D80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3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6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39</TotalTime>
  <Pages>1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17</cp:revision>
  <cp:lastPrinted>2017-01-25T18:14:00Z</cp:lastPrinted>
  <dcterms:created xsi:type="dcterms:W3CDTF">2020-06-01T08:02:00Z</dcterms:created>
  <dcterms:modified xsi:type="dcterms:W3CDTF">2020-06-01T18:11:00Z</dcterms:modified>
</cp:coreProperties>
</file>